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2FD02EB0" w:rsidR="008077EF" w:rsidRPr="00273709" w:rsidRDefault="008077EF">
      <w:r w:rsidRPr="00273709">
        <w:t xml:space="preserve">Date: </w:t>
      </w:r>
      <w:r w:rsidR="002C7CCF" w:rsidRPr="00273709">
        <w:t>29 July 2021</w:t>
      </w:r>
    </w:p>
    <w:bookmarkEnd w:id="0"/>
    <w:p w14:paraId="7195A800" w14:textId="02319A66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>Assessment Task (AT</w:t>
      </w:r>
      <w:r w:rsidR="00B90A95">
        <w:rPr>
          <w:sz w:val="52"/>
          <w:szCs w:val="52"/>
        </w:rPr>
        <w:t xml:space="preserve"> </w:t>
      </w:r>
      <w:r w:rsidR="002C7CCF">
        <w:rPr>
          <w:sz w:val="52"/>
          <w:szCs w:val="52"/>
        </w:rPr>
        <w:t>2.1</w:t>
      </w:r>
      <w:r w:rsidRPr="00BB53D0">
        <w:rPr>
          <w:sz w:val="52"/>
          <w:szCs w:val="52"/>
        </w:rPr>
        <w:t>)</w:t>
      </w:r>
    </w:p>
    <w:p w14:paraId="155AEE81" w14:textId="02A2DCC3" w:rsidR="007F50F8" w:rsidRDefault="002C7CCF" w:rsidP="007F50F8">
      <w:pPr>
        <w:pStyle w:val="Title"/>
      </w:pPr>
      <w:r>
        <w:t>Jupiter Mining Corporation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7F4DAFEA" w14:textId="156E519A" w:rsidR="00B02522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478821" w:history="1">
            <w:r w:rsidR="00B02522" w:rsidRPr="006710C4">
              <w:rPr>
                <w:rStyle w:val="Hyperlink"/>
                <w:noProof/>
              </w:rPr>
              <w:t>Figures</w:t>
            </w:r>
            <w:r w:rsidR="00B02522">
              <w:rPr>
                <w:noProof/>
                <w:webHidden/>
              </w:rPr>
              <w:tab/>
            </w:r>
            <w:r w:rsidR="00B02522">
              <w:rPr>
                <w:noProof/>
                <w:webHidden/>
              </w:rPr>
              <w:fldChar w:fldCharType="begin"/>
            </w:r>
            <w:r w:rsidR="00B02522">
              <w:rPr>
                <w:noProof/>
                <w:webHidden/>
              </w:rPr>
              <w:instrText xml:space="preserve"> PAGEREF _Toc78478821 \h </w:instrText>
            </w:r>
            <w:r w:rsidR="00B02522">
              <w:rPr>
                <w:noProof/>
                <w:webHidden/>
              </w:rPr>
            </w:r>
            <w:r w:rsidR="00B02522">
              <w:rPr>
                <w:noProof/>
                <w:webHidden/>
              </w:rPr>
              <w:fldChar w:fldCharType="separate"/>
            </w:r>
            <w:r w:rsidR="00B02522">
              <w:rPr>
                <w:noProof/>
                <w:webHidden/>
              </w:rPr>
              <w:t>2</w:t>
            </w:r>
            <w:r w:rsidR="00B02522">
              <w:rPr>
                <w:noProof/>
                <w:webHidden/>
              </w:rPr>
              <w:fldChar w:fldCharType="end"/>
            </w:r>
          </w:hyperlink>
        </w:p>
        <w:p w14:paraId="626293B9" w14:textId="0BAEB885" w:rsidR="00B02522" w:rsidRDefault="00B0252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78478822" w:history="1">
            <w:r w:rsidRPr="006710C4">
              <w:rPr>
                <w:rStyle w:val="Hyperlink"/>
                <w:rFonts w:eastAsia="Calibri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_Toc78478822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A19D0" w14:textId="20F13295" w:rsidR="00B02522" w:rsidRDefault="00B0252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78478823" w:history="1">
            <w:r w:rsidRPr="006710C4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_Toc78478823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D3933" w14:textId="786E827E" w:rsidR="00B02522" w:rsidRDefault="00B0252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78478824" w:history="1">
            <w:r w:rsidRPr="006710C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_Toc78478824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4B981E16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793C4444" w14:textId="59378418" w:rsidR="00D946D7" w:rsidRDefault="00D946D7" w:rsidP="00D946D7">
      <w:pPr>
        <w:pStyle w:val="TOCHeading"/>
      </w:pPr>
      <w:r>
        <w:t>Tables</w:t>
      </w:r>
    </w:p>
    <w:p w14:paraId="4C309ABD" w14:textId="602584E8" w:rsidR="00D946D7" w:rsidRDefault="00D946D7">
      <w:pPr>
        <w:pStyle w:val="TableofFigures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78478653" w:history="1">
        <w:r w:rsidRPr="00DF3EB7">
          <w:rPr>
            <w:rStyle w:val="Hyperlink"/>
            <w:noProof/>
          </w:rPr>
          <w:t>Table 1: Test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AD1F8B" w14:textId="43F9AE5E" w:rsidR="00D946D7" w:rsidRDefault="00D946D7">
      <w:pPr>
        <w:pStyle w:val="TableofFigures"/>
        <w:tabs>
          <w:tab w:val="right" w:leader="dot" w:pos="9016"/>
        </w:tabs>
        <w:rPr>
          <w:noProof/>
        </w:rPr>
      </w:pPr>
      <w:hyperlink w:anchor="_Toc78478654" w:history="1">
        <w:r w:rsidRPr="00DF3EB7">
          <w:rPr>
            <w:rStyle w:val="Hyperlink"/>
            <w:noProof/>
          </w:rPr>
          <w:t>Table 2: Testing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D3673B" w14:textId="5387769B" w:rsidR="00D946D7" w:rsidRDefault="00D946D7">
      <w:r>
        <w:fldChar w:fldCharType="end"/>
      </w:r>
    </w:p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78478821"/>
      <w:r>
        <w:lastRenderedPageBreak/>
        <w:t>Figures</w:t>
      </w:r>
      <w:bookmarkEnd w:id="1"/>
    </w:p>
    <w:p w14:paraId="0006BC16" w14:textId="684F9C1B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8478697" w:history="1">
        <w:r w:rsidRPr="0023336D">
          <w:rPr>
            <w:rStyle w:val="Hyperlink"/>
            <w:noProof/>
          </w:rPr>
          <w:t>Figure 1 : Test failed - insertAfter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6A3F25" w14:textId="1D08E150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698" w:history="1">
        <w:r w:rsidRPr="0023336D">
          <w:rPr>
            <w:rStyle w:val="Hyperlink"/>
            <w:noProof/>
          </w:rPr>
          <w:t>Figure 2 : current == null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05318B" w14:textId="30DDD4E3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699" w:history="1">
        <w:r w:rsidRPr="0023336D">
          <w:rPr>
            <w:rStyle w:val="Hyperlink"/>
            <w:noProof/>
          </w:rPr>
          <w:t>Figure 3: Added method - foundDisallowedDuplicate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4A68B7" w14:textId="5ED7A181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0" w:history="1">
        <w:r w:rsidRPr="0023336D">
          <w:rPr>
            <w:rStyle w:val="Hyperlink"/>
            <w:noProof/>
          </w:rPr>
          <w:t>Figure 4: Substituted new method in 'if' statement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A0140D" w14:textId="00091285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1" w:history="1">
        <w:r w:rsidRPr="0023336D">
          <w:rPr>
            <w:rStyle w:val="Hyperlink"/>
            <w:noProof/>
          </w:rPr>
          <w:t>Figure 5: All tests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2E1790" w14:textId="21816AB6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2" w:history="1">
        <w:r w:rsidRPr="0023336D">
          <w:rPr>
            <w:rStyle w:val="Hyperlink"/>
            <w:noProof/>
          </w:rPr>
          <w:t>Figure 6: Open application - no data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4AFA01" w14:textId="20B8D856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3" w:history="1">
        <w:r w:rsidRPr="0023336D">
          <w:rPr>
            <w:rStyle w:val="Hyperlink"/>
            <w:noProof/>
          </w:rPr>
          <w:t>Figure 7: Add first country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65DA98" w14:textId="14CDA4CD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4" w:history="1">
        <w:r w:rsidRPr="0023336D">
          <w:rPr>
            <w:rStyle w:val="Hyperlink"/>
            <w:noProof/>
          </w:rPr>
          <w:t>Figure 8: Add first country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7FD814" w14:textId="11C4C4CF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5" w:history="1">
        <w:r w:rsidRPr="0023336D">
          <w:rPr>
            <w:rStyle w:val="Hyperlink"/>
            <w:noProof/>
          </w:rPr>
          <w:t>Figure 9: Add first city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914F74" w14:textId="25F179B3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6" w:history="1">
        <w:r w:rsidRPr="0023336D">
          <w:rPr>
            <w:rStyle w:val="Hyperlink"/>
            <w:noProof/>
          </w:rPr>
          <w:t>Figure 10: Add first city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A20D53" w14:textId="533C6CB6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7" w:history="1">
        <w:r w:rsidRPr="0023336D">
          <w:rPr>
            <w:rStyle w:val="Hyperlink"/>
            <w:noProof/>
          </w:rPr>
          <w:t>Figure 11: Add next country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E6107A" w14:textId="6D0BD949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8" w:history="1">
        <w:r w:rsidRPr="0023336D">
          <w:rPr>
            <w:rStyle w:val="Hyperlink"/>
            <w:noProof/>
          </w:rPr>
          <w:t>Figure 12: Add next country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1304AA" w14:textId="7F354C87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09" w:history="1">
        <w:r w:rsidRPr="0023336D">
          <w:rPr>
            <w:rStyle w:val="Hyperlink"/>
            <w:noProof/>
          </w:rPr>
          <w:t>Figure 13: Add first city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A6E0C7" w14:textId="0884A017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0" w:history="1">
        <w:r w:rsidRPr="0023336D">
          <w:rPr>
            <w:rStyle w:val="Hyperlink"/>
            <w:noProof/>
          </w:rPr>
          <w:t>Figure 14: Add first city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09DECD" w14:textId="0CB8555D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1" w:history="1">
        <w:r w:rsidRPr="0023336D">
          <w:rPr>
            <w:rStyle w:val="Hyperlink"/>
            <w:noProof/>
          </w:rPr>
          <w:t>Figure 15: Add next country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B53443" w14:textId="5CBDA8E7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2" w:history="1">
        <w:r w:rsidRPr="0023336D">
          <w:rPr>
            <w:rStyle w:val="Hyperlink"/>
            <w:noProof/>
          </w:rPr>
          <w:t>Figure 16: Add next country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A2EDB8" w14:textId="5B0350CB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3" w:history="1">
        <w:r w:rsidRPr="0023336D">
          <w:rPr>
            <w:rStyle w:val="Hyperlink"/>
            <w:noProof/>
          </w:rPr>
          <w:t>Figure 17: Add first city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867D98" w14:textId="483937A3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4" w:history="1">
        <w:r w:rsidRPr="0023336D">
          <w:rPr>
            <w:rStyle w:val="Hyperlink"/>
            <w:noProof/>
          </w:rPr>
          <w:t>Figure 18: Add first city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8CEA37" w14:textId="71CE9D97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5" w:history="1">
        <w:r w:rsidRPr="0023336D">
          <w:rPr>
            <w:rStyle w:val="Hyperlink"/>
            <w:noProof/>
          </w:rPr>
          <w:t>Figure 19: Select first country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020A16" w14:textId="40FCBA3B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6" w:history="1">
        <w:r w:rsidRPr="0023336D">
          <w:rPr>
            <w:rStyle w:val="Hyperlink"/>
            <w:noProof/>
          </w:rPr>
          <w:t>Figure 20: Add last country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49C595" w14:textId="2890DA42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7" w:history="1">
        <w:r w:rsidRPr="0023336D">
          <w:rPr>
            <w:rStyle w:val="Hyperlink"/>
            <w:noProof/>
          </w:rPr>
          <w:t>Figure 21: Add last country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2DCBEE" w14:textId="053DE190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8" w:history="1">
        <w:r w:rsidRPr="0023336D">
          <w:rPr>
            <w:rStyle w:val="Hyperlink"/>
            <w:noProof/>
          </w:rPr>
          <w:t>Figure 22: Add first city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F54B64" w14:textId="01384DBF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19" w:history="1">
        <w:r w:rsidRPr="0023336D">
          <w:rPr>
            <w:rStyle w:val="Hyperlink"/>
            <w:noProof/>
          </w:rPr>
          <w:t>Figure 23: Add first city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5A24AD" w14:textId="027500FA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0" w:history="1">
        <w:r w:rsidRPr="0023336D">
          <w:rPr>
            <w:rStyle w:val="Hyperlink"/>
            <w:noProof/>
          </w:rPr>
          <w:t>Figure 24: Add remaining cities for first country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3DE987" w14:textId="67DD9C84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1" w:history="1">
        <w:r w:rsidRPr="0023336D">
          <w:rPr>
            <w:rStyle w:val="Hyperlink"/>
            <w:noProof/>
          </w:rPr>
          <w:t>Figure 25: Add city with invalid population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348A13" w14:textId="23411D75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2" w:history="1">
        <w:r w:rsidRPr="0023336D">
          <w:rPr>
            <w:rStyle w:val="Hyperlink"/>
            <w:noProof/>
          </w:rPr>
          <w:t>Figure 26: Add city with invalid population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6A1F749" w14:textId="5B62FF0A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3" w:history="1">
        <w:r w:rsidRPr="0023336D">
          <w:rPr>
            <w:rStyle w:val="Hyperlink"/>
            <w:noProof/>
          </w:rPr>
          <w:t>Figure 27: Add city with invalid population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987313" w14:textId="25774193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4" w:history="1">
        <w:r w:rsidRPr="0023336D">
          <w:rPr>
            <w:rStyle w:val="Hyperlink"/>
            <w:noProof/>
          </w:rPr>
          <w:t>Figure 28: Add remaining cities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9838BA6" w14:textId="54264053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5" w:history="1">
        <w:r w:rsidRPr="0023336D">
          <w:rPr>
            <w:rStyle w:val="Hyperlink"/>
            <w:noProof/>
          </w:rPr>
          <w:t>Figure 29: ADD REMAINING CITIES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9140F1" w14:textId="20EF9393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6" w:history="1">
        <w:r w:rsidRPr="0023336D">
          <w:rPr>
            <w:rStyle w:val="Hyperlink"/>
            <w:noProof/>
          </w:rPr>
          <w:t>Figure 30: ADD REMAINING CITIES –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7504AB" w14:textId="2282BB37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7" w:history="1">
        <w:r w:rsidRPr="0023336D">
          <w:rPr>
            <w:rStyle w:val="Hyperlink"/>
            <w:noProof/>
          </w:rPr>
          <w:t>Figure 31: ADD REMAINING CITIES -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D40C08D" w14:textId="69EB1BD9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8" w:history="1">
        <w:r w:rsidRPr="0023336D">
          <w:rPr>
            <w:rStyle w:val="Hyperlink"/>
            <w:noProof/>
          </w:rPr>
          <w:t>Figure 32: Data file 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827D66A" w14:textId="1E956020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29" w:history="1">
        <w:r w:rsidRPr="0023336D">
          <w:rPr>
            <w:rStyle w:val="Hyperlink"/>
            <w:noProof/>
          </w:rPr>
          <w:t>Figure 33: Open program with a data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B595748" w14:textId="7FB44D8D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0" w:history="1">
        <w:r w:rsidRPr="0023336D">
          <w:rPr>
            <w:rStyle w:val="Hyperlink"/>
            <w:noProof/>
          </w:rPr>
          <w:t>Figure 34: Show data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763687" w14:textId="0424B765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1" w:history="1">
        <w:r w:rsidRPr="0023336D">
          <w:rPr>
            <w:rStyle w:val="Hyperlink"/>
            <w:noProof/>
          </w:rPr>
          <w:t>Figure 35: Show data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B16BCEB" w14:textId="1E500EFF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2" w:history="1">
        <w:r w:rsidRPr="0023336D">
          <w:rPr>
            <w:rStyle w:val="Hyperlink"/>
            <w:noProof/>
          </w:rPr>
          <w:t>Figure 36: Show data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5A8872" w14:textId="669E9491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3" w:history="1">
        <w:r w:rsidRPr="0023336D">
          <w:rPr>
            <w:rStyle w:val="Hyperlink"/>
            <w:noProof/>
          </w:rPr>
          <w:t>Figure 37: Show data -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3147AB" w14:textId="6F957782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4" w:history="1">
        <w:r w:rsidRPr="0023336D">
          <w:rPr>
            <w:rStyle w:val="Hyperlink"/>
            <w:noProof/>
          </w:rPr>
          <w:t>Figure 38: change city population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97452F" w14:textId="4DE667D4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5" w:history="1">
        <w:r w:rsidRPr="0023336D">
          <w:rPr>
            <w:rStyle w:val="Hyperlink"/>
            <w:noProof/>
          </w:rPr>
          <w:t>Figure 39: Change city population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4602A7" w14:textId="5F5BD0BB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6" w:history="1">
        <w:r w:rsidRPr="0023336D">
          <w:rPr>
            <w:rStyle w:val="Hyperlink"/>
            <w:noProof/>
          </w:rPr>
          <w:t>Figure 40: CHANGE CITY POPULATION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9E08DB1" w14:textId="60D03997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7" w:history="1">
        <w:r w:rsidRPr="0023336D">
          <w:rPr>
            <w:rStyle w:val="Hyperlink"/>
            <w:noProof/>
          </w:rPr>
          <w:t>Figure 41: CHANGE CITY POPULATION -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6A8B504" w14:textId="5422CA4E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8" w:history="1">
        <w:r w:rsidRPr="0023336D">
          <w:rPr>
            <w:rStyle w:val="Hyperlink"/>
            <w:noProof/>
          </w:rPr>
          <w:t>Figure 42: Try to add a duplicate country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1351BA4" w14:textId="0DF8C996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39" w:history="1">
        <w:r w:rsidRPr="0023336D">
          <w:rPr>
            <w:rStyle w:val="Hyperlink"/>
            <w:noProof/>
          </w:rPr>
          <w:t>Figure 43: Try to add a duplicate country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723D77" w14:textId="378CF4B8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40" w:history="1">
        <w:r w:rsidRPr="0023336D">
          <w:rPr>
            <w:rStyle w:val="Hyperlink"/>
            <w:noProof/>
          </w:rPr>
          <w:t>Figure 44: Try to add duplicate city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2ACE4BC" w14:textId="67B4E4E6" w:rsidR="00D946D7" w:rsidRDefault="00D946D7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78478741" w:history="1">
        <w:r w:rsidRPr="0023336D">
          <w:rPr>
            <w:rStyle w:val="Hyperlink"/>
            <w:noProof/>
          </w:rPr>
          <w:t>Figure 45: Try to add duplicate city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_Toc78478741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D4B5B4C" w14:textId="2DCFC65B" w:rsidR="00D946D7" w:rsidRDefault="00D946D7">
      <w:r>
        <w:fldChar w:fldCharType="end"/>
      </w:r>
    </w:p>
    <w:p w14:paraId="6476E77A" w14:textId="251F26A7" w:rsidR="008077EF" w:rsidRPr="007F50F8" w:rsidRDefault="002C7CCF" w:rsidP="002C7CCF">
      <w:pPr>
        <w:pStyle w:val="Heading1"/>
        <w:rPr>
          <w:rFonts w:eastAsia="Calibri"/>
        </w:rPr>
      </w:pPr>
      <w:bookmarkStart w:id="2" w:name="_Toc78478822"/>
      <w:r>
        <w:rPr>
          <w:rFonts w:eastAsia="Calibri"/>
        </w:rPr>
        <w:lastRenderedPageBreak/>
        <w:t>Debugging</w:t>
      </w:r>
      <w:bookmarkEnd w:id="2"/>
    </w:p>
    <w:p w14:paraId="5871C463" w14:textId="77777777" w:rsidR="00210304" w:rsidRDefault="002C7CCF" w:rsidP="00210304">
      <w:pPr>
        <w:keepNext/>
      </w:pPr>
      <w:r>
        <w:rPr>
          <w:noProof/>
        </w:rPr>
        <w:drawing>
          <wp:inline distT="0" distB="0" distL="0" distR="0" wp14:anchorId="46AF43FC" wp14:editId="0F4BDEA5">
            <wp:extent cx="4651200" cy="8143200"/>
            <wp:effectExtent l="0" t="0" r="0" b="0"/>
            <wp:docPr id="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81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4DB6" w14:textId="6F1DFD4A" w:rsidR="002C7CCF" w:rsidRDefault="00210304" w:rsidP="00210304">
      <w:pPr>
        <w:pStyle w:val="Caption"/>
      </w:pPr>
      <w:bookmarkStart w:id="3" w:name="_Toc78478697"/>
      <w:r>
        <w:t xml:space="preserve">Figure </w:t>
      </w:r>
      <w:r w:rsidR="00B02522">
        <w:fldChar w:fldCharType="begin"/>
      </w:r>
      <w:r w:rsidR="00B02522">
        <w:instrText xml:space="preserve"> SEQ Figure \* ARABIC </w:instrText>
      </w:r>
      <w:r w:rsidR="00B02522">
        <w:fldChar w:fldCharType="separate"/>
      </w:r>
      <w:r w:rsidR="00C74670">
        <w:rPr>
          <w:noProof/>
        </w:rPr>
        <w:t>1</w:t>
      </w:r>
      <w:r w:rsidR="00B02522">
        <w:rPr>
          <w:noProof/>
        </w:rPr>
        <w:fldChar w:fldCharType="end"/>
      </w:r>
      <w:r>
        <w:t xml:space="preserve"> : Test failed - </w:t>
      </w:r>
      <w:proofErr w:type="spellStart"/>
      <w:r>
        <w:t>insertAfter</w:t>
      </w:r>
      <w:proofErr w:type="spellEnd"/>
      <w:r>
        <w:t xml:space="preserve"> method</w:t>
      </w:r>
      <w:bookmarkEnd w:id="3"/>
    </w:p>
    <w:p w14:paraId="76EE08C9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4946BEBA" wp14:editId="530D5328">
            <wp:extent cx="4860000" cy="8503200"/>
            <wp:effectExtent l="0" t="0" r="0" b="0"/>
            <wp:docPr id="2" name="Picture 2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0B21" w14:textId="7E00BDC9" w:rsidR="007F50F8" w:rsidRDefault="00210304" w:rsidP="00210304">
      <w:pPr>
        <w:pStyle w:val="Caption"/>
      </w:pPr>
      <w:bookmarkStart w:id="4" w:name="_Toc78478698"/>
      <w:r>
        <w:t xml:space="preserve">Figure </w:t>
      </w:r>
      <w:r w:rsidR="00B02522">
        <w:fldChar w:fldCharType="begin"/>
      </w:r>
      <w:r w:rsidR="00B02522">
        <w:instrText xml:space="preserve"> SEQ Figure \* ARABIC </w:instrText>
      </w:r>
      <w:r w:rsidR="00B02522">
        <w:fldChar w:fldCharType="separate"/>
      </w:r>
      <w:r w:rsidR="00C74670">
        <w:rPr>
          <w:noProof/>
        </w:rPr>
        <w:t>2</w:t>
      </w:r>
      <w:r w:rsidR="00B02522">
        <w:rPr>
          <w:noProof/>
        </w:rPr>
        <w:fldChar w:fldCharType="end"/>
      </w:r>
      <w:r>
        <w:t xml:space="preserve"> : current == null</w:t>
      </w:r>
      <w:bookmarkEnd w:id="4"/>
    </w:p>
    <w:p w14:paraId="30B25017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5E1773BF" wp14:editId="0E4FF2AC">
            <wp:extent cx="4860000" cy="8503200"/>
            <wp:effectExtent l="0" t="0" r="0" b="0"/>
            <wp:docPr id="3" name="Picture 3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computer,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E6AB" w14:textId="288F1D68" w:rsidR="002C7CCF" w:rsidRDefault="00210304" w:rsidP="00210304">
      <w:pPr>
        <w:pStyle w:val="Caption"/>
      </w:pPr>
      <w:bookmarkStart w:id="5" w:name="_Toc78478699"/>
      <w:r>
        <w:t xml:space="preserve">Figure </w:t>
      </w:r>
      <w:r w:rsidR="00B02522">
        <w:fldChar w:fldCharType="begin"/>
      </w:r>
      <w:r w:rsidR="00B02522">
        <w:instrText xml:space="preserve"> SEQ Figure \* ARABIC </w:instrText>
      </w:r>
      <w:r w:rsidR="00B02522">
        <w:fldChar w:fldCharType="separate"/>
      </w:r>
      <w:r w:rsidR="00C74670">
        <w:rPr>
          <w:noProof/>
        </w:rPr>
        <w:t>3</w:t>
      </w:r>
      <w:r w:rsidR="00B02522">
        <w:rPr>
          <w:noProof/>
        </w:rPr>
        <w:fldChar w:fldCharType="end"/>
      </w:r>
      <w:r>
        <w:t xml:space="preserve">: Added method - </w:t>
      </w:r>
      <w:proofErr w:type="spellStart"/>
      <w:r>
        <w:t>foundDisallowedDuplicate</w:t>
      </w:r>
      <w:bookmarkEnd w:id="5"/>
      <w:proofErr w:type="spellEnd"/>
    </w:p>
    <w:p w14:paraId="269E9423" w14:textId="77777777" w:rsidR="00210304" w:rsidRDefault="002C7CCF" w:rsidP="00210304">
      <w:pPr>
        <w:keepNext/>
      </w:pPr>
      <w:r>
        <w:rPr>
          <w:noProof/>
        </w:rPr>
        <w:lastRenderedPageBreak/>
        <w:drawing>
          <wp:inline distT="0" distB="0" distL="0" distR="0" wp14:anchorId="3CBCA13A" wp14:editId="21411065">
            <wp:extent cx="4860000" cy="8503200"/>
            <wp:effectExtent l="0" t="0" r="0" b="0"/>
            <wp:docPr id="4" name="Picture 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D1A" w14:textId="496085C9" w:rsidR="002C7CCF" w:rsidRDefault="00210304" w:rsidP="00210304">
      <w:pPr>
        <w:pStyle w:val="Caption"/>
      </w:pPr>
      <w:bookmarkStart w:id="6" w:name="_Toc78478700"/>
      <w:r>
        <w:t xml:space="preserve">Figure </w:t>
      </w:r>
      <w:r w:rsidR="00B02522">
        <w:fldChar w:fldCharType="begin"/>
      </w:r>
      <w:r w:rsidR="00B02522">
        <w:instrText xml:space="preserve"> SEQ Figure \* ARABIC </w:instrText>
      </w:r>
      <w:r w:rsidR="00B02522">
        <w:fldChar w:fldCharType="separate"/>
      </w:r>
      <w:r w:rsidR="00C74670">
        <w:rPr>
          <w:noProof/>
        </w:rPr>
        <w:t>4</w:t>
      </w:r>
      <w:r w:rsidR="00B02522">
        <w:rPr>
          <w:noProof/>
        </w:rPr>
        <w:fldChar w:fldCharType="end"/>
      </w:r>
      <w:r>
        <w:t>: Substituted new method in 'if' statement</w:t>
      </w:r>
      <w:bookmarkEnd w:id="6"/>
    </w:p>
    <w:p w14:paraId="5B564F03" w14:textId="77777777" w:rsidR="00210304" w:rsidRDefault="00210304" w:rsidP="00210304">
      <w:pPr>
        <w:keepNext/>
      </w:pPr>
      <w:r>
        <w:rPr>
          <w:noProof/>
        </w:rPr>
        <w:lastRenderedPageBreak/>
        <w:drawing>
          <wp:inline distT="0" distB="0" distL="0" distR="0" wp14:anchorId="4BC288B3" wp14:editId="4C4321DD">
            <wp:extent cx="4860000" cy="8503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1381" w14:textId="10FEEAE9" w:rsidR="002C7CCF" w:rsidRDefault="00210304" w:rsidP="00210304">
      <w:pPr>
        <w:pStyle w:val="Caption"/>
      </w:pPr>
      <w:bookmarkStart w:id="7" w:name="_Toc78478701"/>
      <w:r>
        <w:t xml:space="preserve">Figure </w:t>
      </w:r>
      <w:r w:rsidR="00B02522">
        <w:fldChar w:fldCharType="begin"/>
      </w:r>
      <w:r w:rsidR="00B02522">
        <w:instrText xml:space="preserve"> SEQ Figure \* ARABIC </w:instrText>
      </w:r>
      <w:r w:rsidR="00B02522">
        <w:fldChar w:fldCharType="separate"/>
      </w:r>
      <w:r w:rsidR="00C74670">
        <w:rPr>
          <w:noProof/>
        </w:rPr>
        <w:t>5</w:t>
      </w:r>
      <w:r w:rsidR="00B02522">
        <w:rPr>
          <w:noProof/>
        </w:rPr>
        <w:fldChar w:fldCharType="end"/>
      </w:r>
      <w:r>
        <w:t>: All tests passed</w:t>
      </w:r>
      <w:bookmarkEnd w:id="7"/>
    </w:p>
    <w:p w14:paraId="46E386AE" w14:textId="0880D567" w:rsidR="008077EF" w:rsidRDefault="003B155C" w:rsidP="003B155C">
      <w:pPr>
        <w:pStyle w:val="Heading1"/>
      </w:pPr>
      <w:bookmarkStart w:id="8" w:name="_Toc78478823"/>
      <w:r>
        <w:lastRenderedPageBreak/>
        <w:t>Testing</w:t>
      </w:r>
      <w:bookmarkEnd w:id="8"/>
    </w:p>
    <w:p w14:paraId="21B2A3E5" w14:textId="7BBE4DF4" w:rsidR="007F50F8" w:rsidRDefault="007F50F8" w:rsidP="007F50F8"/>
    <w:p w14:paraId="3C54DD81" w14:textId="73506B39" w:rsidR="000D5080" w:rsidRDefault="000D5080" w:rsidP="000D5080">
      <w:pPr>
        <w:pStyle w:val="Caption"/>
        <w:keepNext/>
      </w:pPr>
      <w:bookmarkStart w:id="9" w:name="_Toc78478653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Test Data</w:t>
      </w:r>
      <w:bookmarkEnd w:id="9"/>
    </w:p>
    <w:tbl>
      <w:tblPr>
        <w:tblStyle w:val="GridTable5Dark"/>
        <w:tblW w:w="0" w:type="auto"/>
        <w:tblLook w:val="0620" w:firstRow="1" w:lastRow="0" w:firstColumn="0" w:lastColumn="0" w:noHBand="1" w:noVBand="1"/>
      </w:tblPr>
      <w:tblGrid>
        <w:gridCol w:w="1413"/>
        <w:gridCol w:w="1701"/>
        <w:gridCol w:w="1600"/>
      </w:tblGrid>
      <w:tr w:rsidR="003B155C" w:rsidRPr="003B155C" w14:paraId="48D65631" w14:textId="77777777" w:rsidTr="003B15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3" w:type="dxa"/>
          </w:tcPr>
          <w:p w14:paraId="0422B4AA" w14:textId="25F8DC4B" w:rsidR="003B155C" w:rsidRPr="003B155C" w:rsidRDefault="003B155C" w:rsidP="003B15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Country</w:t>
            </w:r>
          </w:p>
        </w:tc>
        <w:tc>
          <w:tcPr>
            <w:tcW w:w="1701" w:type="dxa"/>
          </w:tcPr>
          <w:p w14:paraId="427995CE" w14:textId="0A70F674" w:rsidR="003B155C" w:rsidRPr="003B155C" w:rsidRDefault="003B155C" w:rsidP="003B15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</w:t>
            </w:r>
          </w:p>
        </w:tc>
        <w:tc>
          <w:tcPr>
            <w:tcW w:w="1600" w:type="dxa"/>
          </w:tcPr>
          <w:p w14:paraId="4D74D494" w14:textId="044FDD94" w:rsidR="003B155C" w:rsidRPr="003B155C" w:rsidRDefault="003B155C" w:rsidP="003B155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Population</w:t>
            </w:r>
          </w:p>
        </w:tc>
      </w:tr>
      <w:tr w:rsidR="003B155C" w14:paraId="7C3805D1" w14:textId="77777777" w:rsidTr="003B155C">
        <w:tc>
          <w:tcPr>
            <w:tcW w:w="1413" w:type="dxa"/>
          </w:tcPr>
          <w:p w14:paraId="61B56AD8" w14:textId="5B5C67F9" w:rsidR="003B155C" w:rsidRDefault="003B155C" w:rsidP="003B155C">
            <w:r>
              <w:t>India</w:t>
            </w:r>
          </w:p>
        </w:tc>
        <w:tc>
          <w:tcPr>
            <w:tcW w:w="1701" w:type="dxa"/>
          </w:tcPr>
          <w:p w14:paraId="07D0C088" w14:textId="4FA20EE4" w:rsidR="003B155C" w:rsidRDefault="00DD0D2C" w:rsidP="007F50F8">
            <w:r>
              <w:t>D</w:t>
            </w:r>
            <w:r w:rsidR="003B155C">
              <w:t>elhi</w:t>
            </w:r>
          </w:p>
        </w:tc>
        <w:tc>
          <w:tcPr>
            <w:tcW w:w="1600" w:type="dxa"/>
          </w:tcPr>
          <w:p w14:paraId="6E76CFA2" w14:textId="2EA017EC" w:rsidR="003B155C" w:rsidRDefault="00DD0D2C" w:rsidP="007F50F8">
            <w:r>
              <w:t>28514000</w:t>
            </w:r>
          </w:p>
        </w:tc>
      </w:tr>
      <w:tr w:rsidR="003B155C" w14:paraId="0647651F" w14:textId="77777777" w:rsidTr="003B155C">
        <w:tc>
          <w:tcPr>
            <w:tcW w:w="1413" w:type="dxa"/>
          </w:tcPr>
          <w:p w14:paraId="0C442561" w14:textId="77777777" w:rsidR="003B155C" w:rsidRDefault="003B155C" w:rsidP="003B155C"/>
        </w:tc>
        <w:tc>
          <w:tcPr>
            <w:tcW w:w="1701" w:type="dxa"/>
          </w:tcPr>
          <w:p w14:paraId="2D5AB6DB" w14:textId="6A50D12F" w:rsidR="003B155C" w:rsidRDefault="00DD0D2C" w:rsidP="007F50F8">
            <w:r>
              <w:t>Mumbai</w:t>
            </w:r>
          </w:p>
        </w:tc>
        <w:tc>
          <w:tcPr>
            <w:tcW w:w="1600" w:type="dxa"/>
          </w:tcPr>
          <w:p w14:paraId="0C25C761" w14:textId="4EC279FF" w:rsidR="003B155C" w:rsidRDefault="00DD0D2C" w:rsidP="007F50F8">
            <w:r>
              <w:t>19980000</w:t>
            </w:r>
          </w:p>
        </w:tc>
      </w:tr>
      <w:tr w:rsidR="003B155C" w14:paraId="349B5304" w14:textId="77777777" w:rsidTr="003B155C">
        <w:tc>
          <w:tcPr>
            <w:tcW w:w="1413" w:type="dxa"/>
          </w:tcPr>
          <w:p w14:paraId="7BFF0E01" w14:textId="77777777" w:rsidR="003B155C" w:rsidRDefault="003B155C" w:rsidP="003B155C"/>
        </w:tc>
        <w:tc>
          <w:tcPr>
            <w:tcW w:w="1701" w:type="dxa"/>
          </w:tcPr>
          <w:p w14:paraId="02C941F7" w14:textId="24E51C10" w:rsidR="003B155C" w:rsidRDefault="00DD0D2C" w:rsidP="007F50F8">
            <w:r>
              <w:t>Chennai</w:t>
            </w:r>
          </w:p>
        </w:tc>
        <w:tc>
          <w:tcPr>
            <w:tcW w:w="1600" w:type="dxa"/>
          </w:tcPr>
          <w:p w14:paraId="7DF44F1C" w14:textId="15CF0D7F" w:rsidR="003B155C" w:rsidRDefault="00DD0D2C" w:rsidP="007F50F8">
            <w:r>
              <w:t>10456000</w:t>
            </w:r>
          </w:p>
        </w:tc>
      </w:tr>
      <w:tr w:rsidR="003B155C" w14:paraId="1BEBA68C" w14:textId="77777777" w:rsidTr="003B155C">
        <w:tc>
          <w:tcPr>
            <w:tcW w:w="1413" w:type="dxa"/>
          </w:tcPr>
          <w:p w14:paraId="45CC9233" w14:textId="3E10E81E" w:rsidR="003B155C" w:rsidRDefault="00DD0D2C" w:rsidP="003B155C">
            <w:r>
              <w:t>Australia</w:t>
            </w:r>
          </w:p>
        </w:tc>
        <w:tc>
          <w:tcPr>
            <w:tcW w:w="1701" w:type="dxa"/>
          </w:tcPr>
          <w:p w14:paraId="54118EE2" w14:textId="42269974" w:rsidR="003B155C" w:rsidRDefault="00DD0D2C" w:rsidP="007F50F8">
            <w:r>
              <w:t>Sydney</w:t>
            </w:r>
          </w:p>
        </w:tc>
        <w:tc>
          <w:tcPr>
            <w:tcW w:w="1600" w:type="dxa"/>
          </w:tcPr>
          <w:p w14:paraId="40A36492" w14:textId="4E73BDA4" w:rsidR="003B155C" w:rsidRDefault="00DD0D2C" w:rsidP="007F50F8">
            <w:r>
              <w:t>5367206</w:t>
            </w:r>
          </w:p>
        </w:tc>
      </w:tr>
      <w:tr w:rsidR="003B155C" w14:paraId="7888B2EC" w14:textId="77777777" w:rsidTr="003B155C">
        <w:tc>
          <w:tcPr>
            <w:tcW w:w="1413" w:type="dxa"/>
          </w:tcPr>
          <w:p w14:paraId="3A60F8E4" w14:textId="77777777" w:rsidR="003B155C" w:rsidRDefault="003B155C" w:rsidP="003B155C"/>
        </w:tc>
        <w:tc>
          <w:tcPr>
            <w:tcW w:w="1701" w:type="dxa"/>
          </w:tcPr>
          <w:p w14:paraId="353906DD" w14:textId="7FA6625A" w:rsidR="003B155C" w:rsidRDefault="00DD0D2C" w:rsidP="007F50F8">
            <w:r>
              <w:t>Melbourne</w:t>
            </w:r>
          </w:p>
        </w:tc>
        <w:tc>
          <w:tcPr>
            <w:tcW w:w="1600" w:type="dxa"/>
          </w:tcPr>
          <w:p w14:paraId="67C9236D" w14:textId="5F5B3946" w:rsidR="003B155C" w:rsidRDefault="00DD0D2C" w:rsidP="007F50F8">
            <w:r>
              <w:t>5159211</w:t>
            </w:r>
          </w:p>
        </w:tc>
      </w:tr>
      <w:tr w:rsidR="003B155C" w14:paraId="2111088F" w14:textId="77777777" w:rsidTr="003B155C">
        <w:tc>
          <w:tcPr>
            <w:tcW w:w="1413" w:type="dxa"/>
          </w:tcPr>
          <w:p w14:paraId="2F45058A" w14:textId="77777777" w:rsidR="003B155C" w:rsidRDefault="003B155C" w:rsidP="003B155C"/>
        </w:tc>
        <w:tc>
          <w:tcPr>
            <w:tcW w:w="1701" w:type="dxa"/>
          </w:tcPr>
          <w:p w14:paraId="05F25814" w14:textId="2120A3F8" w:rsidR="003B155C" w:rsidRDefault="00DD0D2C" w:rsidP="007F50F8">
            <w:r>
              <w:t>Brisbane</w:t>
            </w:r>
          </w:p>
        </w:tc>
        <w:tc>
          <w:tcPr>
            <w:tcW w:w="1600" w:type="dxa"/>
          </w:tcPr>
          <w:p w14:paraId="3D299BAE" w14:textId="049542A6" w:rsidR="003B155C" w:rsidRDefault="00DD0D2C" w:rsidP="007F50F8">
            <w:r>
              <w:t>2560720</w:t>
            </w:r>
          </w:p>
        </w:tc>
      </w:tr>
      <w:tr w:rsidR="00DD0D2C" w14:paraId="2DED7A77" w14:textId="77777777" w:rsidTr="003B155C">
        <w:tc>
          <w:tcPr>
            <w:tcW w:w="1413" w:type="dxa"/>
          </w:tcPr>
          <w:p w14:paraId="2419D36C" w14:textId="77777777" w:rsidR="00DD0D2C" w:rsidRDefault="00DD0D2C" w:rsidP="003B155C"/>
        </w:tc>
        <w:tc>
          <w:tcPr>
            <w:tcW w:w="1701" w:type="dxa"/>
          </w:tcPr>
          <w:p w14:paraId="0DD08F68" w14:textId="03B024D5" w:rsidR="00DD0D2C" w:rsidRDefault="00DD0D2C" w:rsidP="007F50F8">
            <w:r>
              <w:t>Perth</w:t>
            </w:r>
          </w:p>
        </w:tc>
        <w:tc>
          <w:tcPr>
            <w:tcW w:w="1600" w:type="dxa"/>
          </w:tcPr>
          <w:p w14:paraId="151A52F7" w14:textId="0DC679AC" w:rsidR="00DD0D2C" w:rsidRDefault="00DD0D2C" w:rsidP="007F50F8">
            <w:r>
              <w:t>2125760</w:t>
            </w:r>
          </w:p>
        </w:tc>
      </w:tr>
      <w:tr w:rsidR="003B155C" w14:paraId="20A025EE" w14:textId="77777777" w:rsidTr="003B155C">
        <w:tc>
          <w:tcPr>
            <w:tcW w:w="1413" w:type="dxa"/>
          </w:tcPr>
          <w:p w14:paraId="25821B09" w14:textId="77777777" w:rsidR="003B155C" w:rsidRDefault="003B155C" w:rsidP="003B155C"/>
        </w:tc>
        <w:tc>
          <w:tcPr>
            <w:tcW w:w="1701" w:type="dxa"/>
          </w:tcPr>
          <w:p w14:paraId="0B53EDE2" w14:textId="71EE2E81" w:rsidR="003B155C" w:rsidRDefault="00DD0D2C" w:rsidP="007F50F8">
            <w:r>
              <w:t>Adelaide</w:t>
            </w:r>
          </w:p>
        </w:tc>
        <w:tc>
          <w:tcPr>
            <w:tcW w:w="1600" w:type="dxa"/>
          </w:tcPr>
          <w:p w14:paraId="2DD9A0C3" w14:textId="585D031F" w:rsidR="003B155C" w:rsidRDefault="00DD0D2C" w:rsidP="007F50F8">
            <w:r>
              <w:t>1359760</w:t>
            </w:r>
          </w:p>
        </w:tc>
      </w:tr>
      <w:tr w:rsidR="00DD0D2C" w14:paraId="4524C40B" w14:textId="77777777" w:rsidTr="003B155C">
        <w:tc>
          <w:tcPr>
            <w:tcW w:w="1413" w:type="dxa"/>
          </w:tcPr>
          <w:p w14:paraId="6039A665" w14:textId="77777777" w:rsidR="00DD0D2C" w:rsidRDefault="00DD0D2C" w:rsidP="003B155C"/>
        </w:tc>
        <w:tc>
          <w:tcPr>
            <w:tcW w:w="1701" w:type="dxa"/>
          </w:tcPr>
          <w:p w14:paraId="1EB1644F" w14:textId="7D7D4936" w:rsidR="00DD0D2C" w:rsidRDefault="00DD0D2C" w:rsidP="007F50F8">
            <w:r>
              <w:t>Canberra</w:t>
            </w:r>
          </w:p>
        </w:tc>
        <w:tc>
          <w:tcPr>
            <w:tcW w:w="1600" w:type="dxa"/>
          </w:tcPr>
          <w:p w14:paraId="1661E898" w14:textId="091F0A5E" w:rsidR="00DD0D2C" w:rsidRDefault="00DD0D2C" w:rsidP="007F50F8">
            <w:r>
              <w:t>431834</w:t>
            </w:r>
          </w:p>
        </w:tc>
      </w:tr>
      <w:tr w:rsidR="00DD0D2C" w14:paraId="1D4856AD" w14:textId="77777777" w:rsidTr="003B155C">
        <w:tc>
          <w:tcPr>
            <w:tcW w:w="1413" w:type="dxa"/>
          </w:tcPr>
          <w:p w14:paraId="12CB66C3" w14:textId="77777777" w:rsidR="00DD0D2C" w:rsidRDefault="00DD0D2C" w:rsidP="003B155C"/>
        </w:tc>
        <w:tc>
          <w:tcPr>
            <w:tcW w:w="1701" w:type="dxa"/>
          </w:tcPr>
          <w:p w14:paraId="2031F97E" w14:textId="567BE09D" w:rsidR="00DD0D2C" w:rsidRDefault="00DD0D2C" w:rsidP="007F50F8">
            <w:r>
              <w:t>Hobart</w:t>
            </w:r>
          </w:p>
        </w:tc>
        <w:tc>
          <w:tcPr>
            <w:tcW w:w="1600" w:type="dxa"/>
          </w:tcPr>
          <w:p w14:paraId="383D2885" w14:textId="762CEBFE" w:rsidR="00DD0D2C" w:rsidRDefault="00DD0D2C" w:rsidP="007F50F8">
            <w:r>
              <w:t>238834</w:t>
            </w:r>
          </w:p>
        </w:tc>
      </w:tr>
      <w:tr w:rsidR="00DD0D2C" w14:paraId="3A470875" w14:textId="77777777" w:rsidTr="003B155C">
        <w:tc>
          <w:tcPr>
            <w:tcW w:w="1413" w:type="dxa"/>
          </w:tcPr>
          <w:p w14:paraId="7B31F4F3" w14:textId="77777777" w:rsidR="00DD0D2C" w:rsidRDefault="00DD0D2C" w:rsidP="003B155C"/>
        </w:tc>
        <w:tc>
          <w:tcPr>
            <w:tcW w:w="1701" w:type="dxa"/>
          </w:tcPr>
          <w:p w14:paraId="468F00C5" w14:textId="307E4D1A" w:rsidR="00DD0D2C" w:rsidRDefault="00DD0D2C" w:rsidP="007F50F8">
            <w:r>
              <w:t>Darwin</w:t>
            </w:r>
          </w:p>
        </w:tc>
        <w:tc>
          <w:tcPr>
            <w:tcW w:w="1600" w:type="dxa"/>
          </w:tcPr>
          <w:p w14:paraId="771D4E05" w14:textId="3E2B5710" w:rsidR="00DD0D2C" w:rsidRDefault="00DD0D2C" w:rsidP="007F50F8">
            <w:r>
              <w:t>147231</w:t>
            </w:r>
          </w:p>
        </w:tc>
      </w:tr>
      <w:tr w:rsidR="00DD0D2C" w14:paraId="6E69A683" w14:textId="77777777" w:rsidTr="003B155C">
        <w:tc>
          <w:tcPr>
            <w:tcW w:w="1413" w:type="dxa"/>
          </w:tcPr>
          <w:p w14:paraId="343C04A9" w14:textId="35BC0200" w:rsidR="00DD0D2C" w:rsidRDefault="00DD0D2C" w:rsidP="003B155C">
            <w:r>
              <w:t>USA</w:t>
            </w:r>
          </w:p>
        </w:tc>
        <w:tc>
          <w:tcPr>
            <w:tcW w:w="1701" w:type="dxa"/>
          </w:tcPr>
          <w:p w14:paraId="7D8BA02E" w14:textId="154E3877" w:rsidR="00DD0D2C" w:rsidRDefault="00C22641" w:rsidP="007F50F8">
            <w:r>
              <w:t>New York City</w:t>
            </w:r>
          </w:p>
        </w:tc>
        <w:tc>
          <w:tcPr>
            <w:tcW w:w="1600" w:type="dxa"/>
          </w:tcPr>
          <w:p w14:paraId="708D0E47" w14:textId="2963F22E" w:rsidR="00DD0D2C" w:rsidRDefault="00C22641" w:rsidP="007F50F8">
            <w:r>
              <w:t>8175133</w:t>
            </w:r>
          </w:p>
        </w:tc>
      </w:tr>
      <w:tr w:rsidR="00DD0D2C" w14:paraId="2C12BF0A" w14:textId="77777777" w:rsidTr="003B155C">
        <w:tc>
          <w:tcPr>
            <w:tcW w:w="1413" w:type="dxa"/>
          </w:tcPr>
          <w:p w14:paraId="6625DF02" w14:textId="77777777" w:rsidR="00DD0D2C" w:rsidRDefault="00DD0D2C" w:rsidP="003B155C"/>
        </w:tc>
        <w:tc>
          <w:tcPr>
            <w:tcW w:w="1701" w:type="dxa"/>
          </w:tcPr>
          <w:p w14:paraId="55E92D76" w14:textId="5321EFC0" w:rsidR="00DD0D2C" w:rsidRDefault="00C22641" w:rsidP="007F50F8">
            <w:r>
              <w:t>Los Angeles</w:t>
            </w:r>
          </w:p>
        </w:tc>
        <w:tc>
          <w:tcPr>
            <w:tcW w:w="1600" w:type="dxa"/>
          </w:tcPr>
          <w:p w14:paraId="6D81EA9F" w14:textId="19F111C5" w:rsidR="00DD0D2C" w:rsidRDefault="00C22641" w:rsidP="007F50F8">
            <w:r>
              <w:t>3971883</w:t>
            </w:r>
          </w:p>
        </w:tc>
      </w:tr>
      <w:tr w:rsidR="00DD0D2C" w14:paraId="29363FB8" w14:textId="77777777" w:rsidTr="003B155C">
        <w:tc>
          <w:tcPr>
            <w:tcW w:w="1413" w:type="dxa"/>
          </w:tcPr>
          <w:p w14:paraId="66379E0D" w14:textId="77777777" w:rsidR="00DD0D2C" w:rsidRDefault="00DD0D2C" w:rsidP="003B155C"/>
        </w:tc>
        <w:tc>
          <w:tcPr>
            <w:tcW w:w="1701" w:type="dxa"/>
          </w:tcPr>
          <w:p w14:paraId="7EB73422" w14:textId="2D7317FA" w:rsidR="00DD0D2C" w:rsidRDefault="00C22641" w:rsidP="007F50F8">
            <w:r>
              <w:t>Chicago</w:t>
            </w:r>
          </w:p>
        </w:tc>
        <w:tc>
          <w:tcPr>
            <w:tcW w:w="1600" w:type="dxa"/>
          </w:tcPr>
          <w:p w14:paraId="5557ED44" w14:textId="072F0BB1" w:rsidR="00DD0D2C" w:rsidRDefault="00C22641" w:rsidP="007F50F8">
            <w:r>
              <w:t>2720546</w:t>
            </w:r>
          </w:p>
        </w:tc>
      </w:tr>
      <w:tr w:rsidR="00DD0D2C" w14:paraId="08F092ED" w14:textId="77777777" w:rsidTr="003B155C">
        <w:tc>
          <w:tcPr>
            <w:tcW w:w="1413" w:type="dxa"/>
          </w:tcPr>
          <w:p w14:paraId="21372C8B" w14:textId="069BA718" w:rsidR="00DD0D2C" w:rsidRDefault="00C22641" w:rsidP="003B155C">
            <w:r>
              <w:t>Canada</w:t>
            </w:r>
          </w:p>
        </w:tc>
        <w:tc>
          <w:tcPr>
            <w:tcW w:w="1701" w:type="dxa"/>
          </w:tcPr>
          <w:p w14:paraId="5CB49AE6" w14:textId="0FED95D2" w:rsidR="00DD0D2C" w:rsidRDefault="00C22641" w:rsidP="007F50F8">
            <w:r>
              <w:t>Toronto</w:t>
            </w:r>
          </w:p>
        </w:tc>
        <w:tc>
          <w:tcPr>
            <w:tcW w:w="1600" w:type="dxa"/>
          </w:tcPr>
          <w:p w14:paraId="17A7518F" w14:textId="54C7185B" w:rsidR="00DD0D2C" w:rsidRDefault="00C22641" w:rsidP="007F50F8">
            <w:r>
              <w:t>5928040</w:t>
            </w:r>
          </w:p>
        </w:tc>
      </w:tr>
      <w:tr w:rsidR="00DD0D2C" w14:paraId="7FD8EAD3" w14:textId="77777777" w:rsidTr="003B155C">
        <w:tc>
          <w:tcPr>
            <w:tcW w:w="1413" w:type="dxa"/>
          </w:tcPr>
          <w:p w14:paraId="10413583" w14:textId="77777777" w:rsidR="00DD0D2C" w:rsidRDefault="00DD0D2C" w:rsidP="003B155C"/>
        </w:tc>
        <w:tc>
          <w:tcPr>
            <w:tcW w:w="1701" w:type="dxa"/>
          </w:tcPr>
          <w:p w14:paraId="30AEAAE6" w14:textId="11E407FE" w:rsidR="00DD0D2C" w:rsidRDefault="00C22641" w:rsidP="007F50F8">
            <w:r>
              <w:t>Montreal</w:t>
            </w:r>
          </w:p>
        </w:tc>
        <w:tc>
          <w:tcPr>
            <w:tcW w:w="1600" w:type="dxa"/>
          </w:tcPr>
          <w:p w14:paraId="37DEF7E5" w14:textId="590A6ECB" w:rsidR="00DD0D2C" w:rsidRDefault="00C22641" w:rsidP="007F50F8">
            <w:r>
              <w:t>4098927</w:t>
            </w:r>
          </w:p>
        </w:tc>
      </w:tr>
      <w:tr w:rsidR="00C22641" w14:paraId="5F75E3B4" w14:textId="77777777" w:rsidTr="003B155C">
        <w:tc>
          <w:tcPr>
            <w:tcW w:w="1413" w:type="dxa"/>
          </w:tcPr>
          <w:p w14:paraId="7639F583" w14:textId="77777777" w:rsidR="00C22641" w:rsidRDefault="00C22641" w:rsidP="003B155C"/>
        </w:tc>
        <w:tc>
          <w:tcPr>
            <w:tcW w:w="1701" w:type="dxa"/>
          </w:tcPr>
          <w:p w14:paraId="288C94C8" w14:textId="365CFE0E" w:rsidR="00C22641" w:rsidRDefault="00C22641" w:rsidP="007F50F8">
            <w:r>
              <w:t>Vancouver</w:t>
            </w:r>
          </w:p>
        </w:tc>
        <w:tc>
          <w:tcPr>
            <w:tcW w:w="1600" w:type="dxa"/>
          </w:tcPr>
          <w:p w14:paraId="34348F9A" w14:textId="3B666335" w:rsidR="00C22641" w:rsidRDefault="00C22641" w:rsidP="007F50F8">
            <w:r>
              <w:t>2463431</w:t>
            </w:r>
          </w:p>
        </w:tc>
      </w:tr>
    </w:tbl>
    <w:p w14:paraId="4EC17370" w14:textId="77777777" w:rsidR="003B155C" w:rsidRDefault="003B155C" w:rsidP="007F50F8"/>
    <w:p w14:paraId="66170215" w14:textId="7CDC48F9" w:rsidR="000D5080" w:rsidRDefault="000D5080" w:rsidP="000D5080">
      <w:pPr>
        <w:pStyle w:val="Caption"/>
        <w:keepNext/>
      </w:pPr>
      <w:bookmarkStart w:id="10" w:name="_Toc78478654"/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: Testing Results</w:t>
      </w:r>
      <w:bookmarkEnd w:id="10"/>
    </w:p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C22641" w14:paraId="6A31B709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863A1E1" w14:textId="1B864F12" w:rsidR="003B155C" w:rsidRDefault="00C22641" w:rsidP="00B97BF6">
            <w:pPr>
              <w:jc w:val="center"/>
            </w:pPr>
            <w:r>
              <w:t>#1</w:t>
            </w:r>
          </w:p>
        </w:tc>
        <w:tc>
          <w:tcPr>
            <w:tcW w:w="2547" w:type="dxa"/>
          </w:tcPr>
          <w:p w14:paraId="51462F2C" w14:textId="5CE7C0D9" w:rsidR="003B155C" w:rsidRDefault="00C22641" w:rsidP="00B97BF6">
            <w:r>
              <w:t>Open application with no data file</w:t>
            </w:r>
          </w:p>
        </w:tc>
        <w:tc>
          <w:tcPr>
            <w:tcW w:w="2268" w:type="dxa"/>
          </w:tcPr>
          <w:p w14:paraId="0C8C7D2F" w14:textId="313F875D" w:rsidR="003B155C" w:rsidRDefault="00C22641" w:rsidP="00B97BF6">
            <w:r>
              <w:t xml:space="preserve">Display empty </w:t>
            </w:r>
            <w:proofErr w:type="spellStart"/>
            <w:r>
              <w:t>listviews</w:t>
            </w:r>
            <w:proofErr w:type="spellEnd"/>
          </w:p>
        </w:tc>
        <w:tc>
          <w:tcPr>
            <w:tcW w:w="1701" w:type="dxa"/>
          </w:tcPr>
          <w:p w14:paraId="04AB3185" w14:textId="3FB1486C" w:rsidR="003B155C" w:rsidRDefault="004D7C80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36976CB2" w14:textId="5CA9B193" w:rsidR="003B155C" w:rsidRDefault="004D7C80" w:rsidP="00B97BF6">
            <w:r>
              <w:t>Figure 6</w:t>
            </w:r>
          </w:p>
        </w:tc>
      </w:tr>
      <w:tr w:rsidR="004D7C80" w14:paraId="4255FF36" w14:textId="77777777" w:rsidTr="00422E2C">
        <w:tc>
          <w:tcPr>
            <w:tcW w:w="850" w:type="dxa"/>
          </w:tcPr>
          <w:p w14:paraId="1047D453" w14:textId="3DBEB9BC" w:rsidR="004D7C80" w:rsidRDefault="004D7C80" w:rsidP="004D7C80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EA937E4" w14:textId="31866FCB" w:rsidR="004D7C80" w:rsidRDefault="004D7C80" w:rsidP="004D7C80">
            <w:r>
              <w:t>Add first country</w:t>
            </w:r>
          </w:p>
        </w:tc>
        <w:tc>
          <w:tcPr>
            <w:tcW w:w="2268" w:type="dxa"/>
          </w:tcPr>
          <w:p w14:paraId="2CD1E119" w14:textId="7D482BB8" w:rsidR="004D7C80" w:rsidRDefault="004D7C80" w:rsidP="004D7C80">
            <w:r>
              <w:t xml:space="preserve">Display country in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701" w:type="dxa"/>
          </w:tcPr>
          <w:p w14:paraId="0AB54990" w14:textId="527B00EA" w:rsidR="004D7C80" w:rsidRDefault="004D7C80" w:rsidP="004D7C80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2A8125CB" w14:textId="6558D099" w:rsidR="004D7C80" w:rsidRDefault="004D7C80" w:rsidP="004D7C80">
            <w:r>
              <w:t xml:space="preserve">Figure </w:t>
            </w:r>
            <w:r>
              <w:t>7</w:t>
            </w:r>
          </w:p>
          <w:p w14:paraId="67D3C5BE" w14:textId="4C8260E3" w:rsidR="004D7C80" w:rsidRDefault="004D7C80" w:rsidP="004D7C80">
            <w:r>
              <w:t xml:space="preserve">Figure </w:t>
            </w:r>
            <w:r>
              <w:t>8</w:t>
            </w:r>
          </w:p>
        </w:tc>
      </w:tr>
      <w:tr w:rsidR="00D66A0E" w14:paraId="705971AF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82C97C0" w14:textId="376BBA87" w:rsidR="00D66A0E" w:rsidRDefault="00D66A0E" w:rsidP="00D66A0E">
            <w:pPr>
              <w:jc w:val="center"/>
            </w:pPr>
            <w:r>
              <w:t>#3</w:t>
            </w:r>
          </w:p>
        </w:tc>
        <w:tc>
          <w:tcPr>
            <w:tcW w:w="2547" w:type="dxa"/>
          </w:tcPr>
          <w:p w14:paraId="61C6987C" w14:textId="584D214C" w:rsidR="00D66A0E" w:rsidRDefault="00D66A0E" w:rsidP="00D66A0E">
            <w:r>
              <w:t>Add first city to country (in #2)</w:t>
            </w:r>
          </w:p>
        </w:tc>
        <w:tc>
          <w:tcPr>
            <w:tcW w:w="2268" w:type="dxa"/>
          </w:tcPr>
          <w:p w14:paraId="1AD4B114" w14:textId="514B9D8B" w:rsidR="00D66A0E" w:rsidRDefault="00D66A0E" w:rsidP="00D66A0E">
            <w:r>
              <w:t xml:space="preserve">Display city in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701" w:type="dxa"/>
          </w:tcPr>
          <w:p w14:paraId="6C9A128C" w14:textId="5F4D0239" w:rsidR="00D66A0E" w:rsidRDefault="00D66A0E" w:rsidP="00D66A0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35AC5461" w14:textId="31B2CD85" w:rsidR="00D66A0E" w:rsidRDefault="00D66A0E" w:rsidP="00D66A0E">
            <w:r>
              <w:t xml:space="preserve">Figure </w:t>
            </w:r>
            <w:r>
              <w:t>9</w:t>
            </w:r>
          </w:p>
          <w:p w14:paraId="6DC66D3B" w14:textId="68E59DE9" w:rsidR="00D66A0E" w:rsidRDefault="00D66A0E" w:rsidP="00D66A0E">
            <w:r>
              <w:t xml:space="preserve">Figure </w:t>
            </w:r>
            <w:r>
              <w:t>10</w:t>
            </w:r>
          </w:p>
        </w:tc>
      </w:tr>
      <w:tr w:rsidR="00027992" w14:paraId="42EEF479" w14:textId="77777777" w:rsidTr="00422E2C">
        <w:tc>
          <w:tcPr>
            <w:tcW w:w="850" w:type="dxa"/>
          </w:tcPr>
          <w:p w14:paraId="326B2D27" w14:textId="06368584" w:rsidR="00027992" w:rsidRDefault="00027992" w:rsidP="00027992">
            <w:pPr>
              <w:jc w:val="center"/>
            </w:pPr>
            <w:r>
              <w:t>#4</w:t>
            </w:r>
          </w:p>
        </w:tc>
        <w:tc>
          <w:tcPr>
            <w:tcW w:w="2547" w:type="dxa"/>
          </w:tcPr>
          <w:p w14:paraId="54AFFE45" w14:textId="40998862" w:rsidR="00027992" w:rsidRDefault="00027992" w:rsidP="00027992">
            <w:r>
              <w:t>Add next country</w:t>
            </w:r>
          </w:p>
        </w:tc>
        <w:tc>
          <w:tcPr>
            <w:tcW w:w="2268" w:type="dxa"/>
          </w:tcPr>
          <w:p w14:paraId="7EBA7361" w14:textId="75EDBE24" w:rsidR="00027992" w:rsidRDefault="00027992" w:rsidP="00027992">
            <w:r>
              <w:t xml:space="preserve">Display both countries in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701" w:type="dxa"/>
          </w:tcPr>
          <w:p w14:paraId="51E95A08" w14:textId="73B67511" w:rsidR="00027992" w:rsidRDefault="00027992" w:rsidP="00027992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7B0048E7" w14:textId="158FFDE6" w:rsidR="00027992" w:rsidRDefault="00027992" w:rsidP="00027992">
            <w:r>
              <w:t xml:space="preserve">Figure </w:t>
            </w:r>
            <w:r>
              <w:t>11</w:t>
            </w:r>
          </w:p>
          <w:p w14:paraId="002FC040" w14:textId="7C1E34EB" w:rsidR="00027992" w:rsidRDefault="00027992" w:rsidP="00027992">
            <w:r>
              <w:t xml:space="preserve">Figure </w:t>
            </w:r>
            <w:r>
              <w:t>12</w:t>
            </w:r>
          </w:p>
        </w:tc>
      </w:tr>
      <w:tr w:rsidR="00027992" w14:paraId="6612CD62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42599A7" w14:textId="09FC832F" w:rsidR="00027992" w:rsidRDefault="00027992" w:rsidP="00027992">
            <w:pPr>
              <w:jc w:val="center"/>
            </w:pPr>
            <w:r>
              <w:t>#5</w:t>
            </w:r>
          </w:p>
        </w:tc>
        <w:tc>
          <w:tcPr>
            <w:tcW w:w="2547" w:type="dxa"/>
          </w:tcPr>
          <w:p w14:paraId="11847FC6" w14:textId="71F4534A" w:rsidR="00027992" w:rsidRDefault="00027992" w:rsidP="00027992">
            <w:r>
              <w:t>Add first city to country (in #4)</w:t>
            </w:r>
          </w:p>
        </w:tc>
        <w:tc>
          <w:tcPr>
            <w:tcW w:w="2268" w:type="dxa"/>
          </w:tcPr>
          <w:p w14:paraId="23269C2F" w14:textId="789E2E74" w:rsidR="00027992" w:rsidRDefault="00027992" w:rsidP="00027992">
            <w:r>
              <w:t xml:space="preserve">Display that city alone, in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701" w:type="dxa"/>
          </w:tcPr>
          <w:p w14:paraId="1B4274F8" w14:textId="39B5F4CD" w:rsidR="00027992" w:rsidRDefault="00027992" w:rsidP="00027992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0359AEA7" w14:textId="27361DD7" w:rsidR="00027992" w:rsidRDefault="00027992" w:rsidP="00027992">
            <w:r>
              <w:t xml:space="preserve">Figure </w:t>
            </w:r>
            <w:r w:rsidR="00C267AD">
              <w:t>13</w:t>
            </w:r>
          </w:p>
          <w:p w14:paraId="5F8E02EB" w14:textId="0AA00BBA" w:rsidR="00027992" w:rsidRDefault="00027992" w:rsidP="00027992">
            <w:r>
              <w:t xml:space="preserve">Figure </w:t>
            </w:r>
            <w:r w:rsidR="00C267AD">
              <w:t>14</w:t>
            </w:r>
          </w:p>
        </w:tc>
      </w:tr>
      <w:tr w:rsidR="00027992" w14:paraId="6369468E" w14:textId="77777777" w:rsidTr="00422E2C">
        <w:tc>
          <w:tcPr>
            <w:tcW w:w="850" w:type="dxa"/>
          </w:tcPr>
          <w:p w14:paraId="796C60C5" w14:textId="7113D619" w:rsidR="00027992" w:rsidRDefault="00027992" w:rsidP="00027992">
            <w:pPr>
              <w:jc w:val="center"/>
            </w:pPr>
            <w:r w:rsidRPr="00412BB9">
              <w:t>#</w:t>
            </w:r>
            <w:r>
              <w:t>6</w:t>
            </w:r>
          </w:p>
        </w:tc>
        <w:tc>
          <w:tcPr>
            <w:tcW w:w="2547" w:type="dxa"/>
          </w:tcPr>
          <w:p w14:paraId="4DC97055" w14:textId="5188261C" w:rsidR="00027992" w:rsidRDefault="00027992" w:rsidP="00027992">
            <w:r w:rsidRPr="00412BB9">
              <w:t>Add next country</w:t>
            </w:r>
          </w:p>
        </w:tc>
        <w:tc>
          <w:tcPr>
            <w:tcW w:w="2268" w:type="dxa"/>
          </w:tcPr>
          <w:p w14:paraId="43E75601" w14:textId="4CE0B0AC" w:rsidR="00027992" w:rsidRDefault="00027992" w:rsidP="00027992">
            <w:r w:rsidRPr="00412BB9">
              <w:t xml:space="preserve">Display </w:t>
            </w:r>
            <w:r>
              <w:t>all three</w:t>
            </w:r>
            <w:r w:rsidRPr="00412BB9">
              <w:t xml:space="preserve"> countries in </w:t>
            </w:r>
            <w:proofErr w:type="spellStart"/>
            <w:r w:rsidRPr="00412BB9">
              <w:t>listview</w:t>
            </w:r>
            <w:proofErr w:type="spellEnd"/>
          </w:p>
        </w:tc>
        <w:tc>
          <w:tcPr>
            <w:tcW w:w="1701" w:type="dxa"/>
          </w:tcPr>
          <w:p w14:paraId="1CDB3823" w14:textId="147D3E68" w:rsidR="00027992" w:rsidRDefault="00027992" w:rsidP="00027992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084ECDCB" w14:textId="057135DB" w:rsidR="00027992" w:rsidRDefault="00027992" w:rsidP="00027992">
            <w:r>
              <w:t xml:space="preserve">Figure </w:t>
            </w:r>
            <w:r w:rsidR="00E6677C">
              <w:t>15</w:t>
            </w:r>
          </w:p>
          <w:p w14:paraId="21054D0A" w14:textId="218CD69E" w:rsidR="00027992" w:rsidRDefault="00027992" w:rsidP="00027992">
            <w:r>
              <w:t xml:space="preserve">Figure </w:t>
            </w:r>
            <w:r w:rsidR="00E6677C">
              <w:t>16</w:t>
            </w:r>
          </w:p>
        </w:tc>
      </w:tr>
      <w:tr w:rsidR="00027992" w14:paraId="7C08EE87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08D64D83" w14:textId="01778988" w:rsidR="00027992" w:rsidRDefault="00027992" w:rsidP="00027992">
            <w:pPr>
              <w:jc w:val="center"/>
            </w:pPr>
            <w:r>
              <w:t>#</w:t>
            </w:r>
            <w:r>
              <w:t>7</w:t>
            </w:r>
          </w:p>
        </w:tc>
        <w:tc>
          <w:tcPr>
            <w:tcW w:w="2547" w:type="dxa"/>
          </w:tcPr>
          <w:p w14:paraId="20685CAE" w14:textId="4CB5AAFB" w:rsidR="00027992" w:rsidRDefault="00027992" w:rsidP="00027992">
            <w:r>
              <w:t>Add first city to country</w:t>
            </w:r>
            <w:r>
              <w:t xml:space="preserve"> </w:t>
            </w:r>
            <w:r>
              <w:t>(in #</w:t>
            </w:r>
            <w:r>
              <w:t>6</w:t>
            </w:r>
            <w:r>
              <w:t>)</w:t>
            </w:r>
          </w:p>
        </w:tc>
        <w:tc>
          <w:tcPr>
            <w:tcW w:w="2268" w:type="dxa"/>
          </w:tcPr>
          <w:p w14:paraId="5EB83AA1" w14:textId="77777777" w:rsidR="00027992" w:rsidRDefault="00027992" w:rsidP="00027992">
            <w:r>
              <w:t xml:space="preserve">Display that city alone, in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701" w:type="dxa"/>
          </w:tcPr>
          <w:p w14:paraId="5CAE0DE6" w14:textId="23CFDEC5" w:rsidR="00027992" w:rsidRDefault="00027992" w:rsidP="00027992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332C2FE3" w14:textId="563DDABF" w:rsidR="00027992" w:rsidRDefault="00027992" w:rsidP="00027992">
            <w:r>
              <w:t xml:space="preserve">Figure </w:t>
            </w:r>
            <w:r w:rsidR="00E6677C">
              <w:t>17</w:t>
            </w:r>
          </w:p>
          <w:p w14:paraId="1C582179" w14:textId="275C84B8" w:rsidR="00027992" w:rsidRDefault="00027992" w:rsidP="00027992">
            <w:r>
              <w:t xml:space="preserve">Figure </w:t>
            </w:r>
            <w:r w:rsidR="00E6677C">
              <w:t>18</w:t>
            </w:r>
          </w:p>
        </w:tc>
      </w:tr>
      <w:tr w:rsidR="00027992" w14:paraId="7BC52567" w14:textId="77777777" w:rsidTr="00422E2C">
        <w:tc>
          <w:tcPr>
            <w:tcW w:w="850" w:type="dxa"/>
          </w:tcPr>
          <w:p w14:paraId="7A5E0489" w14:textId="40168A87" w:rsidR="00027992" w:rsidRDefault="00027992" w:rsidP="00027992">
            <w:pPr>
              <w:jc w:val="center"/>
            </w:pPr>
            <w:r>
              <w:t>#8</w:t>
            </w:r>
          </w:p>
        </w:tc>
        <w:tc>
          <w:tcPr>
            <w:tcW w:w="2547" w:type="dxa"/>
          </w:tcPr>
          <w:p w14:paraId="03E0F71B" w14:textId="26DBA529" w:rsidR="00027992" w:rsidRDefault="00027992" w:rsidP="00027992">
            <w:r>
              <w:t xml:space="preserve">Select first </w:t>
            </w:r>
            <w:r w:rsidR="00E6677C">
              <w:t>country</w:t>
            </w:r>
            <w:r>
              <w:t xml:space="preserve"> in </w:t>
            </w:r>
            <w:proofErr w:type="spellStart"/>
            <w:r>
              <w:t>listview</w:t>
            </w:r>
            <w:proofErr w:type="spellEnd"/>
          </w:p>
        </w:tc>
        <w:tc>
          <w:tcPr>
            <w:tcW w:w="2268" w:type="dxa"/>
          </w:tcPr>
          <w:p w14:paraId="687479AF" w14:textId="11A5F9A6" w:rsidR="00027992" w:rsidRDefault="00027992" w:rsidP="00027992">
            <w:r>
              <w:t xml:space="preserve">It’s one city will display, alone in </w:t>
            </w:r>
            <w:proofErr w:type="spellStart"/>
            <w:r>
              <w:t>listvew</w:t>
            </w:r>
            <w:proofErr w:type="spellEnd"/>
          </w:p>
        </w:tc>
        <w:tc>
          <w:tcPr>
            <w:tcW w:w="1701" w:type="dxa"/>
          </w:tcPr>
          <w:p w14:paraId="576D153A" w14:textId="78A1EDE0" w:rsidR="00027992" w:rsidRDefault="00027992" w:rsidP="00027992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0ED42611" w14:textId="350F1B3B" w:rsidR="00027992" w:rsidRDefault="00027992" w:rsidP="00E6677C">
            <w:r>
              <w:t xml:space="preserve">Figure </w:t>
            </w:r>
            <w:r w:rsidR="00E6677C">
              <w:t>19</w:t>
            </w:r>
          </w:p>
        </w:tc>
      </w:tr>
      <w:tr w:rsidR="00027992" w14:paraId="2123BE18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296323DF" w14:textId="2A774C0A" w:rsidR="00027992" w:rsidRDefault="00027992" w:rsidP="00027992">
            <w:pPr>
              <w:jc w:val="center"/>
            </w:pPr>
            <w:r w:rsidRPr="00412BB9">
              <w:t>#</w:t>
            </w:r>
            <w:r>
              <w:t>9</w:t>
            </w:r>
          </w:p>
        </w:tc>
        <w:tc>
          <w:tcPr>
            <w:tcW w:w="2547" w:type="dxa"/>
          </w:tcPr>
          <w:p w14:paraId="5B63FB53" w14:textId="38A9DD59" w:rsidR="00027992" w:rsidRDefault="00027992" w:rsidP="00027992">
            <w:r w:rsidRPr="00412BB9">
              <w:t xml:space="preserve">Add </w:t>
            </w:r>
            <w:r>
              <w:t>last</w:t>
            </w:r>
            <w:r w:rsidRPr="00412BB9">
              <w:t xml:space="preserve"> country</w:t>
            </w:r>
          </w:p>
        </w:tc>
        <w:tc>
          <w:tcPr>
            <w:tcW w:w="2268" w:type="dxa"/>
          </w:tcPr>
          <w:p w14:paraId="25AD8CC6" w14:textId="0588451F" w:rsidR="00027992" w:rsidRDefault="00027992" w:rsidP="00027992">
            <w:r w:rsidRPr="00412BB9">
              <w:t xml:space="preserve">Display </w:t>
            </w:r>
            <w:r>
              <w:t xml:space="preserve">all </w:t>
            </w:r>
            <w:r>
              <w:t>four</w:t>
            </w:r>
            <w:r w:rsidRPr="00412BB9">
              <w:t xml:space="preserve"> countries in </w:t>
            </w:r>
            <w:proofErr w:type="spellStart"/>
            <w:r w:rsidRPr="00412BB9">
              <w:t>listview</w:t>
            </w:r>
            <w:proofErr w:type="spellEnd"/>
          </w:p>
        </w:tc>
        <w:tc>
          <w:tcPr>
            <w:tcW w:w="1701" w:type="dxa"/>
          </w:tcPr>
          <w:p w14:paraId="0DFE57CE" w14:textId="772FA10F" w:rsidR="00027992" w:rsidRDefault="00027992" w:rsidP="00027992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5AFF4E38" w14:textId="0E816C9E" w:rsidR="00027992" w:rsidRDefault="00027992" w:rsidP="00027992">
            <w:r>
              <w:t xml:space="preserve">Figure </w:t>
            </w:r>
            <w:r w:rsidR="00E6677C">
              <w:t>20</w:t>
            </w:r>
          </w:p>
          <w:p w14:paraId="717B4570" w14:textId="65746736" w:rsidR="00027992" w:rsidRDefault="00027992" w:rsidP="00027992">
            <w:r>
              <w:t xml:space="preserve">Figure </w:t>
            </w:r>
            <w:r w:rsidR="00E6677C">
              <w:t>21</w:t>
            </w:r>
          </w:p>
        </w:tc>
      </w:tr>
      <w:tr w:rsidR="00027992" w14:paraId="145C765C" w14:textId="77777777" w:rsidTr="00422E2C">
        <w:tc>
          <w:tcPr>
            <w:tcW w:w="850" w:type="dxa"/>
          </w:tcPr>
          <w:p w14:paraId="7340617A" w14:textId="1F88B081" w:rsidR="00027992" w:rsidRDefault="00027992" w:rsidP="00027992">
            <w:pPr>
              <w:jc w:val="center"/>
            </w:pPr>
            <w:r>
              <w:t>#</w:t>
            </w:r>
            <w:r>
              <w:t>10</w:t>
            </w:r>
          </w:p>
        </w:tc>
        <w:tc>
          <w:tcPr>
            <w:tcW w:w="2547" w:type="dxa"/>
          </w:tcPr>
          <w:p w14:paraId="07E87F75" w14:textId="35D834A1" w:rsidR="00027992" w:rsidRDefault="00027992" w:rsidP="00027992">
            <w:r>
              <w:t>Add first city to country</w:t>
            </w:r>
            <w:r>
              <w:br/>
              <w:t>(in #</w:t>
            </w:r>
            <w:r>
              <w:t>9</w:t>
            </w:r>
            <w:r>
              <w:t>)</w:t>
            </w:r>
          </w:p>
        </w:tc>
        <w:tc>
          <w:tcPr>
            <w:tcW w:w="2268" w:type="dxa"/>
          </w:tcPr>
          <w:p w14:paraId="7D6E61F9" w14:textId="77777777" w:rsidR="00027992" w:rsidRDefault="00027992" w:rsidP="00027992">
            <w:r>
              <w:t xml:space="preserve">Display that city alone, in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701" w:type="dxa"/>
          </w:tcPr>
          <w:p w14:paraId="0EB18FB0" w14:textId="7942B1DC" w:rsidR="00027992" w:rsidRDefault="00027992" w:rsidP="00027992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2F759EDD" w14:textId="12810281" w:rsidR="00027992" w:rsidRDefault="00027992" w:rsidP="00027992">
            <w:r>
              <w:t xml:space="preserve">Figure </w:t>
            </w:r>
            <w:r w:rsidR="00297A1D">
              <w:t>22</w:t>
            </w:r>
          </w:p>
          <w:p w14:paraId="4CE1FAB9" w14:textId="7B386F32" w:rsidR="00027992" w:rsidRDefault="00027992" w:rsidP="00027992">
            <w:r>
              <w:t xml:space="preserve">Figure </w:t>
            </w:r>
            <w:r w:rsidR="00297A1D">
              <w:t>23</w:t>
            </w:r>
          </w:p>
        </w:tc>
      </w:tr>
      <w:tr w:rsidR="00027992" w14:paraId="54CBA9AB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5538C858" w14:textId="64D210C9" w:rsidR="00027992" w:rsidRDefault="00027992" w:rsidP="00027992">
            <w:pPr>
              <w:jc w:val="center"/>
            </w:pPr>
            <w:r>
              <w:t>#11</w:t>
            </w:r>
          </w:p>
        </w:tc>
        <w:tc>
          <w:tcPr>
            <w:tcW w:w="2547" w:type="dxa"/>
          </w:tcPr>
          <w:p w14:paraId="7E6AAF68" w14:textId="20A613A0" w:rsidR="00027992" w:rsidRDefault="00027992" w:rsidP="00027992">
            <w:r>
              <w:t>Add remaining cities to first country</w:t>
            </w:r>
          </w:p>
        </w:tc>
        <w:tc>
          <w:tcPr>
            <w:tcW w:w="2268" w:type="dxa"/>
          </w:tcPr>
          <w:p w14:paraId="5DD82802" w14:textId="17CC3B63" w:rsidR="00027992" w:rsidRDefault="00297A1D" w:rsidP="00027992">
            <w:r>
              <w:t>D</w:t>
            </w:r>
            <w:r w:rsidR="00027992">
              <w:t xml:space="preserve">isplay </w:t>
            </w:r>
            <w:r>
              <w:t>cities</w:t>
            </w:r>
            <w:r w:rsidR="00027992">
              <w:t xml:space="preserve"> from that country</w:t>
            </w:r>
          </w:p>
        </w:tc>
        <w:tc>
          <w:tcPr>
            <w:tcW w:w="1701" w:type="dxa"/>
          </w:tcPr>
          <w:p w14:paraId="4883BF0D" w14:textId="0EAE370A" w:rsidR="00027992" w:rsidRDefault="00027992" w:rsidP="00027992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014525E6" w14:textId="633C735B" w:rsidR="00027992" w:rsidRDefault="00027992" w:rsidP="000370D8">
            <w:r>
              <w:t xml:space="preserve">Figure </w:t>
            </w:r>
            <w:r w:rsidR="00297A1D">
              <w:t>24</w:t>
            </w:r>
            <w:r>
              <w:t xml:space="preserve"> </w:t>
            </w:r>
          </w:p>
        </w:tc>
      </w:tr>
      <w:tr w:rsidR="00027992" w14:paraId="343581EF" w14:textId="77777777" w:rsidTr="00422E2C">
        <w:tc>
          <w:tcPr>
            <w:tcW w:w="850" w:type="dxa"/>
          </w:tcPr>
          <w:p w14:paraId="04536FCD" w14:textId="544B0C46" w:rsidR="00027992" w:rsidRDefault="00027992" w:rsidP="00027992">
            <w:pPr>
              <w:jc w:val="center"/>
            </w:pPr>
            <w:r>
              <w:t>#12</w:t>
            </w:r>
          </w:p>
        </w:tc>
        <w:tc>
          <w:tcPr>
            <w:tcW w:w="2547" w:type="dxa"/>
          </w:tcPr>
          <w:p w14:paraId="0FF4B908" w14:textId="19CE5928" w:rsidR="00027992" w:rsidRDefault="00027992" w:rsidP="00027992">
            <w:r>
              <w:t xml:space="preserve">Add next city to the second country – but try </w:t>
            </w:r>
            <w:r>
              <w:lastRenderedPageBreak/>
              <w:t>to set the population to a text string</w:t>
            </w:r>
          </w:p>
        </w:tc>
        <w:tc>
          <w:tcPr>
            <w:tcW w:w="2268" w:type="dxa"/>
          </w:tcPr>
          <w:p w14:paraId="3A6B2C2B" w14:textId="78A915D5" w:rsidR="00027992" w:rsidRDefault="00027992" w:rsidP="00027992">
            <w:r>
              <w:lastRenderedPageBreak/>
              <w:t xml:space="preserve">Error message will display, preventing </w:t>
            </w:r>
            <w:r>
              <w:lastRenderedPageBreak/>
              <w:t>the addition until fixed</w:t>
            </w:r>
          </w:p>
        </w:tc>
        <w:tc>
          <w:tcPr>
            <w:tcW w:w="1701" w:type="dxa"/>
          </w:tcPr>
          <w:p w14:paraId="3C8A334E" w14:textId="4C8246AF" w:rsidR="00027992" w:rsidRDefault="00027992" w:rsidP="00027992">
            <w:r>
              <w:lastRenderedPageBreak/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0AE164BD" w14:textId="059C85F6" w:rsidR="00297A1D" w:rsidRDefault="00297A1D" w:rsidP="00297A1D">
            <w:r>
              <w:t xml:space="preserve">Figure </w:t>
            </w:r>
            <w:r w:rsidR="000370D8">
              <w:t>25</w:t>
            </w:r>
          </w:p>
          <w:p w14:paraId="03E252A6" w14:textId="09CBFFD3" w:rsidR="00297A1D" w:rsidRDefault="00297A1D" w:rsidP="00297A1D">
            <w:r>
              <w:t xml:space="preserve">Figure </w:t>
            </w:r>
            <w:r w:rsidR="000370D8">
              <w:t>26</w:t>
            </w:r>
          </w:p>
          <w:p w14:paraId="1CDF0E55" w14:textId="405C3F20" w:rsidR="00027992" w:rsidRDefault="00297A1D" w:rsidP="000370D8">
            <w:r>
              <w:t xml:space="preserve">Figure </w:t>
            </w:r>
            <w:r w:rsidR="000370D8">
              <w:t>27</w:t>
            </w:r>
            <w:r w:rsidR="00027992">
              <w:t xml:space="preserve"> </w:t>
            </w:r>
          </w:p>
        </w:tc>
      </w:tr>
      <w:tr w:rsidR="00027992" w14:paraId="23FC37E9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03C68A5D" w14:textId="7806131A" w:rsidR="00027992" w:rsidRDefault="00027992" w:rsidP="00027992">
            <w:pPr>
              <w:jc w:val="center"/>
            </w:pPr>
            <w:r>
              <w:t>#13</w:t>
            </w:r>
          </w:p>
        </w:tc>
        <w:tc>
          <w:tcPr>
            <w:tcW w:w="2547" w:type="dxa"/>
          </w:tcPr>
          <w:p w14:paraId="72B6D1C5" w14:textId="2B56F524" w:rsidR="00027992" w:rsidRDefault="00027992" w:rsidP="00027992">
            <w:r>
              <w:t>Add remaining cities to each of the countries, respectively</w:t>
            </w:r>
          </w:p>
        </w:tc>
        <w:tc>
          <w:tcPr>
            <w:tcW w:w="2268" w:type="dxa"/>
          </w:tcPr>
          <w:p w14:paraId="6A9A7769" w14:textId="784CF25F" w:rsidR="00027992" w:rsidRDefault="00027992" w:rsidP="00027992">
            <w:r>
              <w:t>As per #11</w:t>
            </w:r>
          </w:p>
        </w:tc>
        <w:tc>
          <w:tcPr>
            <w:tcW w:w="1701" w:type="dxa"/>
          </w:tcPr>
          <w:p w14:paraId="42E3F94C" w14:textId="01CAEE3E" w:rsidR="00027992" w:rsidRDefault="00027992" w:rsidP="00027992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59F336EC" w14:textId="7AD68D00" w:rsidR="000370D8" w:rsidRDefault="000370D8" w:rsidP="000370D8">
            <w:r>
              <w:t xml:space="preserve">Figure </w:t>
            </w:r>
            <w:r>
              <w:t>28</w:t>
            </w:r>
          </w:p>
          <w:p w14:paraId="555C67F7" w14:textId="6610EC05" w:rsidR="000370D8" w:rsidRDefault="000370D8" w:rsidP="000370D8">
            <w:r>
              <w:t>Figure</w:t>
            </w:r>
            <w:r>
              <w:t xml:space="preserve"> 29</w:t>
            </w:r>
          </w:p>
          <w:p w14:paraId="1C6ABCAA" w14:textId="29CD7A25" w:rsidR="000370D8" w:rsidRDefault="000370D8" w:rsidP="000370D8">
            <w:r>
              <w:t xml:space="preserve">Figure </w:t>
            </w:r>
            <w:r>
              <w:t>30</w:t>
            </w:r>
          </w:p>
          <w:p w14:paraId="3EDF9FA4" w14:textId="338AA09A" w:rsidR="00027992" w:rsidRDefault="000370D8" w:rsidP="000370D8">
            <w:r>
              <w:t>Figure</w:t>
            </w:r>
            <w:r>
              <w:t>31</w:t>
            </w:r>
          </w:p>
        </w:tc>
      </w:tr>
      <w:tr w:rsidR="00D66A0E" w14:paraId="290AFAB9" w14:textId="77777777" w:rsidTr="00422E2C">
        <w:tc>
          <w:tcPr>
            <w:tcW w:w="850" w:type="dxa"/>
          </w:tcPr>
          <w:p w14:paraId="041869BE" w14:textId="4EF97966" w:rsidR="00D66A0E" w:rsidRDefault="00245963" w:rsidP="00D66A0E">
            <w:pPr>
              <w:jc w:val="center"/>
            </w:pPr>
            <w:r>
              <w:t>#14</w:t>
            </w:r>
          </w:p>
        </w:tc>
        <w:tc>
          <w:tcPr>
            <w:tcW w:w="2547" w:type="dxa"/>
          </w:tcPr>
          <w:p w14:paraId="379D5133" w14:textId="5A4E2073" w:rsidR="00D66A0E" w:rsidRDefault="00245963" w:rsidP="00D66A0E">
            <w:r>
              <w:t>Exit program to save data</w:t>
            </w:r>
          </w:p>
        </w:tc>
        <w:tc>
          <w:tcPr>
            <w:tcW w:w="2268" w:type="dxa"/>
          </w:tcPr>
          <w:p w14:paraId="2940EDB1" w14:textId="2A8E1379" w:rsidR="00D66A0E" w:rsidRDefault="00245963" w:rsidP="00D66A0E">
            <w:r>
              <w:t>Creates a data file:</w:t>
            </w:r>
            <w:r>
              <w:br/>
            </w:r>
            <w:r w:rsidRPr="00245963">
              <w:t>"Java3AT2Q1.dat"</w:t>
            </w:r>
          </w:p>
        </w:tc>
        <w:tc>
          <w:tcPr>
            <w:tcW w:w="1701" w:type="dxa"/>
          </w:tcPr>
          <w:p w14:paraId="3AEB62D0" w14:textId="22983BEB" w:rsidR="00D66A0E" w:rsidRDefault="00245963" w:rsidP="00D66A0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733A9249" w14:textId="5720E145" w:rsidR="00D66A0E" w:rsidRDefault="00245963" w:rsidP="00D66A0E">
            <w:r>
              <w:t>Figure 32</w:t>
            </w:r>
          </w:p>
        </w:tc>
      </w:tr>
      <w:tr w:rsidR="00D66A0E" w14:paraId="3A71D78B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167CC225" w14:textId="0DF2DEA1" w:rsidR="00D66A0E" w:rsidRDefault="00245963" w:rsidP="00D66A0E">
            <w:pPr>
              <w:jc w:val="center"/>
            </w:pPr>
            <w:r>
              <w:t>#15</w:t>
            </w:r>
          </w:p>
        </w:tc>
        <w:tc>
          <w:tcPr>
            <w:tcW w:w="2547" w:type="dxa"/>
          </w:tcPr>
          <w:p w14:paraId="4B30B77E" w14:textId="7C86303A" w:rsidR="00D66A0E" w:rsidRDefault="00245963" w:rsidP="00D66A0E">
            <w:r>
              <w:t>Open program with a data file</w:t>
            </w:r>
          </w:p>
        </w:tc>
        <w:tc>
          <w:tcPr>
            <w:tcW w:w="2268" w:type="dxa"/>
          </w:tcPr>
          <w:p w14:paraId="26FC4381" w14:textId="042A2AF6" w:rsidR="00D66A0E" w:rsidRDefault="00245963" w:rsidP="00D66A0E">
            <w:r>
              <w:t xml:space="preserve">Show data from file in </w:t>
            </w:r>
            <w:proofErr w:type="spellStart"/>
            <w:r>
              <w:t>listview</w:t>
            </w:r>
            <w:proofErr w:type="spellEnd"/>
          </w:p>
        </w:tc>
        <w:tc>
          <w:tcPr>
            <w:tcW w:w="1701" w:type="dxa"/>
          </w:tcPr>
          <w:p w14:paraId="36B66077" w14:textId="5E198490" w:rsidR="00D66A0E" w:rsidRDefault="00245963" w:rsidP="00D66A0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75EC7478" w14:textId="77777777" w:rsidR="00415361" w:rsidRDefault="00415361" w:rsidP="00415361">
            <w:r>
              <w:t>Figure 33</w:t>
            </w:r>
          </w:p>
          <w:p w14:paraId="0B3D1CE1" w14:textId="43739D25" w:rsidR="00415361" w:rsidRDefault="00415361" w:rsidP="00415361">
            <w:r>
              <w:t>Figure 3</w:t>
            </w:r>
            <w:r>
              <w:t>4</w:t>
            </w:r>
          </w:p>
          <w:p w14:paraId="42898BD3" w14:textId="1E14E19C" w:rsidR="00415361" w:rsidRDefault="00415361" w:rsidP="00415361">
            <w:r>
              <w:t>Figure 3</w:t>
            </w:r>
            <w:r>
              <w:t>5</w:t>
            </w:r>
          </w:p>
          <w:p w14:paraId="31C5FE50" w14:textId="3A316A45" w:rsidR="00415361" w:rsidRDefault="00415361" w:rsidP="00415361">
            <w:r>
              <w:t>Figure 3</w:t>
            </w:r>
            <w:r>
              <w:t>6</w:t>
            </w:r>
          </w:p>
          <w:p w14:paraId="0D9F7C57" w14:textId="24D30B14" w:rsidR="00415361" w:rsidRDefault="00415361" w:rsidP="00D66A0E">
            <w:r>
              <w:t>Figure 3</w:t>
            </w:r>
            <w:r>
              <w:t>7</w:t>
            </w:r>
          </w:p>
        </w:tc>
      </w:tr>
      <w:tr w:rsidR="00D66A0E" w14:paraId="52DE991B" w14:textId="77777777" w:rsidTr="00422E2C">
        <w:tc>
          <w:tcPr>
            <w:tcW w:w="850" w:type="dxa"/>
          </w:tcPr>
          <w:p w14:paraId="3C66C357" w14:textId="4167D5B8" w:rsidR="00D66A0E" w:rsidRDefault="007E3407" w:rsidP="00D66A0E">
            <w:pPr>
              <w:jc w:val="center"/>
            </w:pPr>
            <w:r>
              <w:t>#16</w:t>
            </w:r>
          </w:p>
        </w:tc>
        <w:tc>
          <w:tcPr>
            <w:tcW w:w="2547" w:type="dxa"/>
          </w:tcPr>
          <w:p w14:paraId="4D60C442" w14:textId="0CB62EC8" w:rsidR="00D66A0E" w:rsidRDefault="007E3407" w:rsidP="00D66A0E">
            <w:r>
              <w:t>Edit a city’s population with valid whole number</w:t>
            </w:r>
          </w:p>
        </w:tc>
        <w:tc>
          <w:tcPr>
            <w:tcW w:w="2268" w:type="dxa"/>
          </w:tcPr>
          <w:p w14:paraId="14560826" w14:textId="54F02D6C" w:rsidR="00D66A0E" w:rsidRDefault="007E3407" w:rsidP="00D66A0E">
            <w:r>
              <w:t>Value changed</w:t>
            </w:r>
          </w:p>
        </w:tc>
        <w:tc>
          <w:tcPr>
            <w:tcW w:w="1701" w:type="dxa"/>
          </w:tcPr>
          <w:p w14:paraId="43834A0F" w14:textId="48A36361" w:rsidR="00D66A0E" w:rsidRDefault="00AE22F3" w:rsidP="00D66A0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528B831D" w14:textId="77777777" w:rsidR="00D66A0E" w:rsidRDefault="00AE22F3" w:rsidP="00D66A0E">
            <w:r>
              <w:t>Figure 38</w:t>
            </w:r>
          </w:p>
          <w:p w14:paraId="34828F7C" w14:textId="77777777" w:rsidR="00AE22F3" w:rsidRDefault="00AE22F3" w:rsidP="00D66A0E">
            <w:r>
              <w:t>Figure 39</w:t>
            </w:r>
          </w:p>
          <w:p w14:paraId="125ED803" w14:textId="77777777" w:rsidR="00AE22F3" w:rsidRDefault="00AE22F3" w:rsidP="00D66A0E">
            <w:r>
              <w:t>Figure 40</w:t>
            </w:r>
          </w:p>
          <w:p w14:paraId="1EBCFA64" w14:textId="08AEDEC8" w:rsidR="00AE22F3" w:rsidRDefault="00AE22F3" w:rsidP="00D66A0E">
            <w:r>
              <w:t>Figure 41</w:t>
            </w:r>
          </w:p>
        </w:tc>
      </w:tr>
      <w:tr w:rsidR="00D66A0E" w14:paraId="2EB5DD91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40A4854A" w14:textId="3279A700" w:rsidR="00D66A0E" w:rsidRDefault="00AE22F3" w:rsidP="00D66A0E">
            <w:pPr>
              <w:jc w:val="center"/>
            </w:pPr>
            <w:r>
              <w:t>#17</w:t>
            </w:r>
          </w:p>
        </w:tc>
        <w:tc>
          <w:tcPr>
            <w:tcW w:w="2547" w:type="dxa"/>
          </w:tcPr>
          <w:p w14:paraId="029A319E" w14:textId="2BA534EC" w:rsidR="00D66A0E" w:rsidRDefault="00AE22F3" w:rsidP="00D66A0E">
            <w:r>
              <w:t>Try to add a duplicate country</w:t>
            </w:r>
          </w:p>
        </w:tc>
        <w:tc>
          <w:tcPr>
            <w:tcW w:w="2268" w:type="dxa"/>
          </w:tcPr>
          <w:p w14:paraId="706E23AE" w14:textId="7C6EFD6B" w:rsidR="00D66A0E" w:rsidRDefault="00AE22F3" w:rsidP="00D66A0E">
            <w:r>
              <w:t>Nothing will happen</w:t>
            </w:r>
          </w:p>
        </w:tc>
        <w:tc>
          <w:tcPr>
            <w:tcW w:w="1701" w:type="dxa"/>
          </w:tcPr>
          <w:p w14:paraId="4C5BCDA3" w14:textId="624ABC58" w:rsidR="00D66A0E" w:rsidRDefault="00AE22F3" w:rsidP="00D66A0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2751A559" w14:textId="77777777" w:rsidR="00D66A0E" w:rsidRDefault="00AE22F3" w:rsidP="00D66A0E">
            <w:r>
              <w:t>Figure 42</w:t>
            </w:r>
          </w:p>
          <w:p w14:paraId="78ECC7B2" w14:textId="3AEA8E38" w:rsidR="00AE22F3" w:rsidRDefault="00AE22F3" w:rsidP="00D66A0E">
            <w:r>
              <w:t>Figure 43</w:t>
            </w:r>
          </w:p>
        </w:tc>
      </w:tr>
      <w:tr w:rsidR="00D66A0E" w14:paraId="70259099" w14:textId="77777777" w:rsidTr="00422E2C">
        <w:tc>
          <w:tcPr>
            <w:tcW w:w="850" w:type="dxa"/>
          </w:tcPr>
          <w:p w14:paraId="1201DEB7" w14:textId="6FD391C0" w:rsidR="00D66A0E" w:rsidRDefault="00C74670" w:rsidP="00D66A0E">
            <w:pPr>
              <w:jc w:val="center"/>
            </w:pPr>
            <w:r>
              <w:t>#18</w:t>
            </w:r>
          </w:p>
        </w:tc>
        <w:tc>
          <w:tcPr>
            <w:tcW w:w="2547" w:type="dxa"/>
          </w:tcPr>
          <w:p w14:paraId="6CC9E08E" w14:textId="5FD1DFAE" w:rsidR="00D66A0E" w:rsidRDefault="00C74670" w:rsidP="00D66A0E">
            <w:r>
              <w:t>Try to add a duplicate city</w:t>
            </w:r>
          </w:p>
        </w:tc>
        <w:tc>
          <w:tcPr>
            <w:tcW w:w="2268" w:type="dxa"/>
          </w:tcPr>
          <w:p w14:paraId="17B88BC5" w14:textId="0DE9325F" w:rsidR="00D66A0E" w:rsidRDefault="00C74670" w:rsidP="00D66A0E">
            <w:r>
              <w:t>Text fields will be cleared, but no new city added</w:t>
            </w:r>
          </w:p>
        </w:tc>
        <w:tc>
          <w:tcPr>
            <w:tcW w:w="1701" w:type="dxa"/>
          </w:tcPr>
          <w:p w14:paraId="1DD6B280" w14:textId="3C12855F" w:rsidR="00D66A0E" w:rsidRDefault="00C74670" w:rsidP="00D66A0E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688015B6" w14:textId="77777777" w:rsidR="00D66A0E" w:rsidRDefault="00C74670" w:rsidP="00D66A0E">
            <w:r>
              <w:t>Figure 44</w:t>
            </w:r>
          </w:p>
          <w:p w14:paraId="508A993D" w14:textId="3725FE0D" w:rsidR="00C74670" w:rsidRDefault="00C74670" w:rsidP="00D66A0E">
            <w:r>
              <w:t>Figure 45</w:t>
            </w:r>
          </w:p>
        </w:tc>
      </w:tr>
    </w:tbl>
    <w:p w14:paraId="5D464422" w14:textId="5C4E7BA3" w:rsidR="000D5080" w:rsidRDefault="000D5080" w:rsidP="007F50F8"/>
    <w:p w14:paraId="49E9F17C" w14:textId="77777777" w:rsidR="000D5080" w:rsidRDefault="000D5080">
      <w:r>
        <w:br w:type="page"/>
      </w:r>
    </w:p>
    <w:p w14:paraId="53F62CA8" w14:textId="77777777" w:rsidR="004D7C80" w:rsidRDefault="004D7C80" w:rsidP="004D7C80">
      <w:pPr>
        <w:keepNext/>
      </w:pPr>
      <w:r>
        <w:rPr>
          <w:noProof/>
        </w:rPr>
        <w:lastRenderedPageBreak/>
        <w:drawing>
          <wp:inline distT="0" distB="0" distL="0" distR="0" wp14:anchorId="195E59AB" wp14:editId="5417284F">
            <wp:extent cx="4413600" cy="3247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5370" w14:textId="1BD1CCF2" w:rsidR="004D7C80" w:rsidRDefault="004D7C80" w:rsidP="004D7C80">
      <w:pPr>
        <w:pStyle w:val="Caption"/>
      </w:pPr>
      <w:bookmarkStart w:id="11" w:name="_Toc78478702"/>
      <w:r>
        <w:t xml:space="preserve">Figure </w:t>
      </w:r>
      <w:fldSimple w:instr=" SEQ Figure \* ARABIC ">
        <w:r w:rsidR="00C74670">
          <w:rPr>
            <w:noProof/>
          </w:rPr>
          <w:t>6</w:t>
        </w:r>
      </w:fldSimple>
      <w:r>
        <w:t>: Open application - no data file</w:t>
      </w:r>
      <w:bookmarkEnd w:id="11"/>
    </w:p>
    <w:p w14:paraId="250B71FE" w14:textId="4320DF36" w:rsidR="004D7C80" w:rsidRDefault="004D7C80" w:rsidP="007F50F8"/>
    <w:p w14:paraId="63217A92" w14:textId="77777777" w:rsidR="004D7C80" w:rsidRDefault="004D7C80" w:rsidP="004D7C80">
      <w:pPr>
        <w:keepNext/>
      </w:pPr>
      <w:r>
        <w:rPr>
          <w:noProof/>
        </w:rPr>
        <w:drawing>
          <wp:inline distT="0" distB="0" distL="0" distR="0" wp14:anchorId="70B4542A" wp14:editId="6E267303">
            <wp:extent cx="4400000" cy="3238095"/>
            <wp:effectExtent l="0" t="0" r="635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EE76" w14:textId="325D4992" w:rsidR="004D7C80" w:rsidRDefault="004D7C80" w:rsidP="004D7C80">
      <w:pPr>
        <w:pStyle w:val="Caption"/>
      </w:pPr>
      <w:bookmarkStart w:id="12" w:name="_Toc78478703"/>
      <w:r>
        <w:t xml:space="preserve">Figure </w:t>
      </w:r>
      <w:fldSimple w:instr=" SEQ Figure \* ARABIC ">
        <w:r w:rsidR="00C74670">
          <w:rPr>
            <w:noProof/>
          </w:rPr>
          <w:t>7</w:t>
        </w:r>
      </w:fldSimple>
      <w:r>
        <w:t>: Add first country - A</w:t>
      </w:r>
      <w:bookmarkEnd w:id="12"/>
    </w:p>
    <w:p w14:paraId="61FAA42C" w14:textId="67792764" w:rsidR="004D7C80" w:rsidRDefault="004D7C80" w:rsidP="007F50F8"/>
    <w:p w14:paraId="54CE0FC5" w14:textId="77777777" w:rsidR="004D7C80" w:rsidRDefault="004D7C80" w:rsidP="004D7C80">
      <w:pPr>
        <w:keepNext/>
      </w:pPr>
      <w:r>
        <w:rPr>
          <w:noProof/>
        </w:rPr>
        <w:lastRenderedPageBreak/>
        <w:drawing>
          <wp:inline distT="0" distB="0" distL="0" distR="0" wp14:anchorId="4F668A2E" wp14:editId="0E3348F2">
            <wp:extent cx="4400000" cy="3238095"/>
            <wp:effectExtent l="0" t="0" r="635" b="63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0763" w14:textId="6DF5959C" w:rsidR="004D7C80" w:rsidRDefault="004D7C80" w:rsidP="004D7C80">
      <w:pPr>
        <w:pStyle w:val="Caption"/>
      </w:pPr>
      <w:bookmarkStart w:id="13" w:name="_Toc78478704"/>
      <w:r>
        <w:t xml:space="preserve">Figure </w:t>
      </w:r>
      <w:fldSimple w:instr=" SEQ Figure \* ARABIC ">
        <w:r w:rsidR="00C74670">
          <w:rPr>
            <w:noProof/>
          </w:rPr>
          <w:t>8</w:t>
        </w:r>
      </w:fldSimple>
      <w:r>
        <w:t>: Add first country - B</w:t>
      </w:r>
      <w:bookmarkEnd w:id="13"/>
    </w:p>
    <w:p w14:paraId="5E8C8B8F" w14:textId="50D2DA45" w:rsidR="004D7C80" w:rsidRDefault="004D7C80" w:rsidP="007F50F8"/>
    <w:p w14:paraId="7B12620B" w14:textId="77777777" w:rsidR="00D66A0E" w:rsidRDefault="00D66A0E" w:rsidP="00D66A0E">
      <w:pPr>
        <w:keepNext/>
      </w:pPr>
      <w:r>
        <w:rPr>
          <w:noProof/>
        </w:rPr>
        <w:drawing>
          <wp:inline distT="0" distB="0" distL="0" distR="0" wp14:anchorId="58388D67" wp14:editId="298D03F9">
            <wp:extent cx="4400000" cy="3238095"/>
            <wp:effectExtent l="0" t="0" r="635" b="63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636E" w14:textId="6A0187E3" w:rsidR="004D7C80" w:rsidRDefault="00D66A0E" w:rsidP="00D66A0E">
      <w:pPr>
        <w:pStyle w:val="Caption"/>
      </w:pPr>
      <w:bookmarkStart w:id="14" w:name="_Toc78478705"/>
      <w:r>
        <w:t xml:space="preserve">Figure </w:t>
      </w:r>
      <w:fldSimple w:instr=" SEQ Figure \* ARABIC ">
        <w:r w:rsidR="00C74670">
          <w:rPr>
            <w:noProof/>
          </w:rPr>
          <w:t>9</w:t>
        </w:r>
      </w:fldSimple>
      <w:r>
        <w:t>: Add first city - A</w:t>
      </w:r>
      <w:bookmarkEnd w:id="14"/>
    </w:p>
    <w:p w14:paraId="5E3DB5B8" w14:textId="00714D88" w:rsidR="004D7C80" w:rsidRDefault="004D7C80" w:rsidP="007F50F8"/>
    <w:p w14:paraId="2A9F9425" w14:textId="77777777" w:rsidR="00D66A0E" w:rsidRDefault="00D66A0E" w:rsidP="00D66A0E">
      <w:pPr>
        <w:keepNext/>
      </w:pPr>
      <w:r>
        <w:rPr>
          <w:noProof/>
        </w:rPr>
        <w:lastRenderedPageBreak/>
        <w:drawing>
          <wp:inline distT="0" distB="0" distL="0" distR="0" wp14:anchorId="1CC01CDF" wp14:editId="036E6DFD">
            <wp:extent cx="4400000" cy="3238095"/>
            <wp:effectExtent l="0" t="0" r="635" b="63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0D49" w14:textId="1DB72EFA" w:rsidR="004D7C80" w:rsidRDefault="00D66A0E" w:rsidP="00D66A0E">
      <w:pPr>
        <w:pStyle w:val="Caption"/>
      </w:pPr>
      <w:bookmarkStart w:id="15" w:name="_Toc78478706"/>
      <w:r>
        <w:t xml:space="preserve">Figure </w:t>
      </w:r>
      <w:fldSimple w:instr=" SEQ Figure \* ARABIC ">
        <w:r w:rsidR="00C74670">
          <w:rPr>
            <w:noProof/>
          </w:rPr>
          <w:t>10</w:t>
        </w:r>
      </w:fldSimple>
      <w:r>
        <w:t>: Add first city - B</w:t>
      </w:r>
      <w:bookmarkEnd w:id="15"/>
    </w:p>
    <w:p w14:paraId="190209B3" w14:textId="7E3ACB93" w:rsidR="004D7C80" w:rsidRDefault="004D7C80" w:rsidP="007F50F8"/>
    <w:p w14:paraId="4F4B7810" w14:textId="77777777" w:rsidR="00C267AD" w:rsidRDefault="00C267AD" w:rsidP="00C267AD">
      <w:pPr>
        <w:keepNext/>
      </w:pPr>
      <w:r>
        <w:rPr>
          <w:noProof/>
        </w:rPr>
        <w:drawing>
          <wp:inline distT="0" distB="0" distL="0" distR="0" wp14:anchorId="24E0D1A2" wp14:editId="0B271C67">
            <wp:extent cx="4400000" cy="3238095"/>
            <wp:effectExtent l="0" t="0" r="635" b="63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C568" w14:textId="42AD54AE" w:rsidR="004D7C80" w:rsidRDefault="00C267AD" w:rsidP="00C267AD">
      <w:pPr>
        <w:pStyle w:val="Caption"/>
      </w:pPr>
      <w:bookmarkStart w:id="16" w:name="_Toc78478707"/>
      <w:r>
        <w:t xml:space="preserve">Figure </w:t>
      </w:r>
      <w:fldSimple w:instr=" SEQ Figure \* ARABIC ">
        <w:r w:rsidR="00C74670">
          <w:rPr>
            <w:noProof/>
          </w:rPr>
          <w:t>11</w:t>
        </w:r>
      </w:fldSimple>
      <w:r>
        <w:t>: Add next country - A</w:t>
      </w:r>
      <w:bookmarkEnd w:id="16"/>
    </w:p>
    <w:p w14:paraId="06F22D32" w14:textId="13BC9B47" w:rsidR="004D7C80" w:rsidRDefault="004D7C80" w:rsidP="007F50F8"/>
    <w:p w14:paraId="3A0D8655" w14:textId="77777777" w:rsidR="00C267AD" w:rsidRDefault="00C267AD" w:rsidP="00C267AD">
      <w:pPr>
        <w:keepNext/>
      </w:pPr>
      <w:r>
        <w:rPr>
          <w:noProof/>
        </w:rPr>
        <w:lastRenderedPageBreak/>
        <w:drawing>
          <wp:inline distT="0" distB="0" distL="0" distR="0" wp14:anchorId="577D29AF" wp14:editId="07369F53">
            <wp:extent cx="4400000" cy="3238095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AA8A" w14:textId="4992D66C" w:rsidR="004D7C80" w:rsidRDefault="00C267AD" w:rsidP="00C267AD">
      <w:pPr>
        <w:pStyle w:val="Caption"/>
      </w:pPr>
      <w:bookmarkStart w:id="17" w:name="_Toc78478708"/>
      <w:r>
        <w:t xml:space="preserve">Figure </w:t>
      </w:r>
      <w:fldSimple w:instr=" SEQ Figure \* ARABIC ">
        <w:r w:rsidR="00C74670">
          <w:rPr>
            <w:noProof/>
          </w:rPr>
          <w:t>12</w:t>
        </w:r>
      </w:fldSimple>
      <w:r>
        <w:t>: Add next country - B</w:t>
      </w:r>
      <w:bookmarkEnd w:id="17"/>
    </w:p>
    <w:p w14:paraId="56859DD1" w14:textId="5F043E81" w:rsidR="004D7C80" w:rsidRDefault="004D7C80" w:rsidP="007F50F8"/>
    <w:p w14:paraId="471DCE9E" w14:textId="77777777" w:rsidR="00C267AD" w:rsidRDefault="00C267AD" w:rsidP="00C267AD">
      <w:pPr>
        <w:keepNext/>
      </w:pPr>
      <w:r>
        <w:rPr>
          <w:noProof/>
        </w:rPr>
        <w:drawing>
          <wp:inline distT="0" distB="0" distL="0" distR="0" wp14:anchorId="64CBD947" wp14:editId="452621D4">
            <wp:extent cx="4400000" cy="3238095"/>
            <wp:effectExtent l="0" t="0" r="635" b="63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C410" w14:textId="0FEE5B66" w:rsidR="004D7C80" w:rsidRDefault="00C267AD" w:rsidP="00C267AD">
      <w:pPr>
        <w:pStyle w:val="Caption"/>
      </w:pPr>
      <w:bookmarkStart w:id="18" w:name="_Toc78478709"/>
      <w:r>
        <w:t xml:space="preserve">Figure </w:t>
      </w:r>
      <w:fldSimple w:instr=" SEQ Figure \* ARABIC ">
        <w:r w:rsidR="00C74670">
          <w:rPr>
            <w:noProof/>
          </w:rPr>
          <w:t>13</w:t>
        </w:r>
      </w:fldSimple>
      <w:r>
        <w:t>: Add first city - A</w:t>
      </w:r>
      <w:bookmarkEnd w:id="18"/>
    </w:p>
    <w:p w14:paraId="35D84BD7" w14:textId="45E24076" w:rsidR="00C267AD" w:rsidRDefault="00C267AD" w:rsidP="007F50F8"/>
    <w:p w14:paraId="781A3921" w14:textId="77777777" w:rsidR="007358BC" w:rsidRDefault="007358BC" w:rsidP="007358BC">
      <w:pPr>
        <w:keepNext/>
      </w:pPr>
      <w:r>
        <w:rPr>
          <w:noProof/>
        </w:rPr>
        <w:lastRenderedPageBreak/>
        <w:drawing>
          <wp:inline distT="0" distB="0" distL="0" distR="0" wp14:anchorId="5DE0C4A5" wp14:editId="6D995FA9">
            <wp:extent cx="4400000" cy="3238095"/>
            <wp:effectExtent l="0" t="0" r="635" b="63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20A" w14:textId="4D33817F" w:rsidR="00C267AD" w:rsidRDefault="007358BC" w:rsidP="007358BC">
      <w:pPr>
        <w:pStyle w:val="Caption"/>
      </w:pPr>
      <w:bookmarkStart w:id="19" w:name="_Toc78478710"/>
      <w:r>
        <w:t xml:space="preserve">Figure </w:t>
      </w:r>
      <w:fldSimple w:instr=" SEQ Figure \* ARABIC ">
        <w:r w:rsidR="00C74670">
          <w:rPr>
            <w:noProof/>
          </w:rPr>
          <w:t>14</w:t>
        </w:r>
      </w:fldSimple>
      <w:r>
        <w:t>: Add first city - B</w:t>
      </w:r>
      <w:bookmarkEnd w:id="19"/>
    </w:p>
    <w:p w14:paraId="3CB6F3B8" w14:textId="51B0AD17" w:rsidR="00C267AD" w:rsidRDefault="00C267AD" w:rsidP="007F50F8"/>
    <w:p w14:paraId="7771CE9B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48ADBFB0" wp14:editId="27AABFA1">
            <wp:extent cx="4400000" cy="3238095"/>
            <wp:effectExtent l="0" t="0" r="635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1DA1" w14:textId="25267652" w:rsidR="00C267AD" w:rsidRDefault="00E6677C" w:rsidP="00E6677C">
      <w:pPr>
        <w:pStyle w:val="Caption"/>
      </w:pPr>
      <w:bookmarkStart w:id="20" w:name="_Toc78478711"/>
      <w:r>
        <w:t xml:space="preserve">Figure </w:t>
      </w:r>
      <w:fldSimple w:instr=" SEQ Figure \* ARABIC ">
        <w:r w:rsidR="00C74670">
          <w:rPr>
            <w:noProof/>
          </w:rPr>
          <w:t>15</w:t>
        </w:r>
      </w:fldSimple>
      <w:r>
        <w:t>: Add next country - A</w:t>
      </w:r>
      <w:bookmarkEnd w:id="20"/>
    </w:p>
    <w:p w14:paraId="2602E42E" w14:textId="57F87818" w:rsidR="00C267AD" w:rsidRDefault="00C267AD" w:rsidP="007F50F8"/>
    <w:p w14:paraId="40F23AB8" w14:textId="77777777" w:rsidR="00E6677C" w:rsidRDefault="00E6677C" w:rsidP="00E6677C">
      <w:pPr>
        <w:keepNext/>
      </w:pPr>
      <w:r>
        <w:rPr>
          <w:noProof/>
        </w:rPr>
        <w:lastRenderedPageBreak/>
        <w:drawing>
          <wp:inline distT="0" distB="0" distL="0" distR="0" wp14:anchorId="216CF011" wp14:editId="3D32A94A">
            <wp:extent cx="4400000" cy="3238095"/>
            <wp:effectExtent l="0" t="0" r="635" b="63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1109" w14:textId="55230AD7" w:rsidR="00C267AD" w:rsidRDefault="00E6677C" w:rsidP="00E6677C">
      <w:pPr>
        <w:pStyle w:val="Caption"/>
      </w:pPr>
      <w:bookmarkStart w:id="21" w:name="_Toc78478712"/>
      <w:r>
        <w:t xml:space="preserve">Figure </w:t>
      </w:r>
      <w:fldSimple w:instr=" SEQ Figure \* ARABIC ">
        <w:r w:rsidR="00C74670">
          <w:rPr>
            <w:noProof/>
          </w:rPr>
          <w:t>16</w:t>
        </w:r>
      </w:fldSimple>
      <w:r>
        <w:t>: Add next country - B</w:t>
      </w:r>
      <w:bookmarkEnd w:id="21"/>
    </w:p>
    <w:p w14:paraId="7E66C1E8" w14:textId="235C4BEE" w:rsidR="00C267AD" w:rsidRDefault="00C267AD" w:rsidP="007F50F8"/>
    <w:p w14:paraId="6DA56E58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33EA55DF" wp14:editId="17C3595B">
            <wp:extent cx="4400000" cy="3238095"/>
            <wp:effectExtent l="0" t="0" r="635" b="63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AF12" w14:textId="47D07A4B" w:rsidR="00E6677C" w:rsidRDefault="00E6677C" w:rsidP="00E6677C">
      <w:pPr>
        <w:pStyle w:val="Caption"/>
      </w:pPr>
      <w:bookmarkStart w:id="22" w:name="_Toc78478713"/>
      <w:r>
        <w:t xml:space="preserve">Figure </w:t>
      </w:r>
      <w:fldSimple w:instr=" SEQ Figure \* ARABIC ">
        <w:r w:rsidR="00C74670">
          <w:rPr>
            <w:noProof/>
          </w:rPr>
          <w:t>17</w:t>
        </w:r>
      </w:fldSimple>
      <w:r>
        <w:t>: Add first city - A</w:t>
      </w:r>
      <w:bookmarkEnd w:id="22"/>
    </w:p>
    <w:p w14:paraId="052E0EDB" w14:textId="52FC9D5B" w:rsidR="00E6677C" w:rsidRDefault="00E6677C" w:rsidP="007F50F8"/>
    <w:p w14:paraId="3ADCF8F2" w14:textId="77777777" w:rsidR="00E6677C" w:rsidRDefault="00E6677C" w:rsidP="00E6677C">
      <w:pPr>
        <w:keepNext/>
      </w:pPr>
      <w:r>
        <w:rPr>
          <w:noProof/>
        </w:rPr>
        <w:lastRenderedPageBreak/>
        <w:drawing>
          <wp:inline distT="0" distB="0" distL="0" distR="0" wp14:anchorId="323ADB59" wp14:editId="5B307F4F">
            <wp:extent cx="4400000" cy="3238095"/>
            <wp:effectExtent l="0" t="0" r="635" b="635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95EF" w14:textId="4CCA7508" w:rsidR="00E6677C" w:rsidRDefault="00E6677C" w:rsidP="00E6677C">
      <w:pPr>
        <w:pStyle w:val="Caption"/>
      </w:pPr>
      <w:bookmarkStart w:id="23" w:name="_Toc78478714"/>
      <w:r>
        <w:t xml:space="preserve">Figure </w:t>
      </w:r>
      <w:fldSimple w:instr=" SEQ Figure \* ARABIC ">
        <w:r w:rsidR="00C74670">
          <w:rPr>
            <w:noProof/>
          </w:rPr>
          <w:t>18</w:t>
        </w:r>
      </w:fldSimple>
      <w:r>
        <w:t>: Add first city - B</w:t>
      </w:r>
      <w:bookmarkEnd w:id="23"/>
    </w:p>
    <w:p w14:paraId="68E4010F" w14:textId="0E09947D" w:rsidR="00E6677C" w:rsidRDefault="00E6677C" w:rsidP="007F50F8"/>
    <w:p w14:paraId="749F16BF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54740DC5" wp14:editId="12F55429">
            <wp:extent cx="4400000" cy="3238095"/>
            <wp:effectExtent l="0" t="0" r="635" b="63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3270" w14:textId="2E602A86" w:rsidR="00E6677C" w:rsidRDefault="00E6677C" w:rsidP="00E6677C">
      <w:pPr>
        <w:pStyle w:val="Caption"/>
      </w:pPr>
      <w:bookmarkStart w:id="24" w:name="_Toc78478715"/>
      <w:r>
        <w:t xml:space="preserve">Figure </w:t>
      </w:r>
      <w:fldSimple w:instr=" SEQ Figure \* ARABIC ">
        <w:r w:rsidR="00C74670">
          <w:rPr>
            <w:noProof/>
          </w:rPr>
          <w:t>19</w:t>
        </w:r>
      </w:fldSimple>
      <w:r>
        <w:t>: Select first country</w:t>
      </w:r>
      <w:bookmarkEnd w:id="24"/>
    </w:p>
    <w:p w14:paraId="28E69CC3" w14:textId="3218B0D1" w:rsidR="00E6677C" w:rsidRDefault="00E6677C" w:rsidP="007F50F8"/>
    <w:p w14:paraId="611BCFD6" w14:textId="77777777" w:rsidR="00E6677C" w:rsidRDefault="00E6677C" w:rsidP="00E6677C">
      <w:pPr>
        <w:keepNext/>
      </w:pPr>
      <w:r>
        <w:rPr>
          <w:noProof/>
        </w:rPr>
        <w:lastRenderedPageBreak/>
        <w:drawing>
          <wp:inline distT="0" distB="0" distL="0" distR="0" wp14:anchorId="52A59F39" wp14:editId="4B11F07A">
            <wp:extent cx="4400000" cy="3238095"/>
            <wp:effectExtent l="0" t="0" r="635" b="63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22CE" w14:textId="12DDC395" w:rsidR="00E6677C" w:rsidRDefault="00E6677C" w:rsidP="00E6677C">
      <w:pPr>
        <w:pStyle w:val="Caption"/>
      </w:pPr>
      <w:bookmarkStart w:id="25" w:name="_Toc78478716"/>
      <w:r>
        <w:t xml:space="preserve">Figure </w:t>
      </w:r>
      <w:fldSimple w:instr=" SEQ Figure \* ARABIC ">
        <w:r w:rsidR="00C74670">
          <w:rPr>
            <w:noProof/>
          </w:rPr>
          <w:t>20</w:t>
        </w:r>
      </w:fldSimple>
      <w:r>
        <w:t>: Add last country - A</w:t>
      </w:r>
      <w:bookmarkEnd w:id="25"/>
    </w:p>
    <w:p w14:paraId="14E4EF7D" w14:textId="2DC4597D" w:rsidR="00E6677C" w:rsidRDefault="00E6677C" w:rsidP="007F50F8"/>
    <w:p w14:paraId="77482443" w14:textId="77777777" w:rsidR="00E6677C" w:rsidRDefault="00E6677C" w:rsidP="00E6677C">
      <w:pPr>
        <w:keepNext/>
      </w:pPr>
      <w:r>
        <w:rPr>
          <w:noProof/>
        </w:rPr>
        <w:drawing>
          <wp:inline distT="0" distB="0" distL="0" distR="0" wp14:anchorId="400722FE" wp14:editId="6D4BD332">
            <wp:extent cx="4400000" cy="3238095"/>
            <wp:effectExtent l="0" t="0" r="635" b="63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EA66" w14:textId="0EB3C83F" w:rsidR="00E6677C" w:rsidRDefault="00E6677C" w:rsidP="00E6677C">
      <w:pPr>
        <w:pStyle w:val="Caption"/>
      </w:pPr>
      <w:bookmarkStart w:id="26" w:name="_Toc78478717"/>
      <w:r>
        <w:t xml:space="preserve">Figure </w:t>
      </w:r>
      <w:fldSimple w:instr=" SEQ Figure \* ARABIC ">
        <w:r w:rsidR="00C74670">
          <w:rPr>
            <w:noProof/>
          </w:rPr>
          <w:t>21</w:t>
        </w:r>
      </w:fldSimple>
      <w:r>
        <w:t>: Add last country - B</w:t>
      </w:r>
      <w:bookmarkEnd w:id="26"/>
    </w:p>
    <w:p w14:paraId="0F7B8CE9" w14:textId="11D96F55" w:rsidR="00E6677C" w:rsidRDefault="00E6677C" w:rsidP="007F50F8"/>
    <w:p w14:paraId="5E11C454" w14:textId="77777777" w:rsidR="00297A1D" w:rsidRDefault="00297A1D" w:rsidP="00297A1D">
      <w:pPr>
        <w:keepNext/>
      </w:pPr>
      <w:r>
        <w:rPr>
          <w:noProof/>
        </w:rPr>
        <w:lastRenderedPageBreak/>
        <w:drawing>
          <wp:inline distT="0" distB="0" distL="0" distR="0" wp14:anchorId="67EDCCD4" wp14:editId="0504B874">
            <wp:extent cx="4400000" cy="3238095"/>
            <wp:effectExtent l="0" t="0" r="635" b="63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DB8E" w14:textId="7CA8DC82" w:rsidR="00E6677C" w:rsidRDefault="00297A1D" w:rsidP="00297A1D">
      <w:pPr>
        <w:pStyle w:val="Caption"/>
      </w:pPr>
      <w:bookmarkStart w:id="27" w:name="_Toc78478718"/>
      <w:r>
        <w:t xml:space="preserve">Figure </w:t>
      </w:r>
      <w:fldSimple w:instr=" SEQ Figure \* ARABIC ">
        <w:r w:rsidR="00C74670">
          <w:rPr>
            <w:noProof/>
          </w:rPr>
          <w:t>22</w:t>
        </w:r>
      </w:fldSimple>
      <w:r>
        <w:t>: Add first city - A</w:t>
      </w:r>
      <w:bookmarkEnd w:id="27"/>
    </w:p>
    <w:p w14:paraId="54C81DC9" w14:textId="1C2B9CAF" w:rsidR="004D7C80" w:rsidRDefault="004D7C80" w:rsidP="007F50F8"/>
    <w:p w14:paraId="7EC49C54" w14:textId="77777777" w:rsidR="00297A1D" w:rsidRDefault="00297A1D" w:rsidP="00297A1D">
      <w:pPr>
        <w:keepNext/>
      </w:pPr>
      <w:r>
        <w:rPr>
          <w:noProof/>
        </w:rPr>
        <w:drawing>
          <wp:inline distT="0" distB="0" distL="0" distR="0" wp14:anchorId="1BF5F99E" wp14:editId="01FD7C3F">
            <wp:extent cx="4400000" cy="3238095"/>
            <wp:effectExtent l="0" t="0" r="635" b="63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B84B" w14:textId="046EFDDF" w:rsidR="004D7C80" w:rsidRDefault="00297A1D" w:rsidP="00297A1D">
      <w:pPr>
        <w:pStyle w:val="Caption"/>
      </w:pPr>
      <w:bookmarkStart w:id="28" w:name="_Toc78478719"/>
      <w:r>
        <w:t xml:space="preserve">Figure </w:t>
      </w:r>
      <w:fldSimple w:instr=" SEQ Figure \* ARABIC ">
        <w:r w:rsidR="00C74670">
          <w:rPr>
            <w:noProof/>
          </w:rPr>
          <w:t>23</w:t>
        </w:r>
      </w:fldSimple>
      <w:r>
        <w:t>: Add first city - B</w:t>
      </w:r>
      <w:bookmarkEnd w:id="28"/>
    </w:p>
    <w:p w14:paraId="6ADBB60A" w14:textId="09E3833D" w:rsidR="00297A1D" w:rsidRDefault="00297A1D" w:rsidP="007F50F8"/>
    <w:p w14:paraId="6311AE3C" w14:textId="77777777" w:rsidR="00297A1D" w:rsidRDefault="00297A1D" w:rsidP="00297A1D">
      <w:pPr>
        <w:keepNext/>
      </w:pPr>
      <w:r>
        <w:rPr>
          <w:noProof/>
        </w:rPr>
        <w:lastRenderedPageBreak/>
        <w:drawing>
          <wp:inline distT="0" distB="0" distL="0" distR="0" wp14:anchorId="3E7A0655" wp14:editId="7BEBDD0B">
            <wp:extent cx="4400000" cy="3238095"/>
            <wp:effectExtent l="0" t="0" r="635" b="63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7A52" w14:textId="1C934EB0" w:rsidR="00297A1D" w:rsidRDefault="00297A1D" w:rsidP="00297A1D">
      <w:pPr>
        <w:pStyle w:val="Caption"/>
      </w:pPr>
      <w:bookmarkStart w:id="29" w:name="_Toc78478720"/>
      <w:r>
        <w:t xml:space="preserve">Figure </w:t>
      </w:r>
      <w:fldSimple w:instr=" SEQ Figure \* ARABIC ">
        <w:r w:rsidR="00C74670">
          <w:rPr>
            <w:noProof/>
          </w:rPr>
          <w:t>24</w:t>
        </w:r>
      </w:fldSimple>
      <w:r>
        <w:t>: Add remaining cities for first country</w:t>
      </w:r>
      <w:bookmarkEnd w:id="29"/>
    </w:p>
    <w:p w14:paraId="677D48F2" w14:textId="4C645C28" w:rsidR="00297A1D" w:rsidRDefault="00297A1D" w:rsidP="007F50F8"/>
    <w:p w14:paraId="707F6B13" w14:textId="77777777" w:rsidR="000370D8" w:rsidRDefault="000370D8" w:rsidP="000370D8">
      <w:pPr>
        <w:keepNext/>
      </w:pPr>
      <w:r>
        <w:rPr>
          <w:noProof/>
        </w:rPr>
        <w:drawing>
          <wp:inline distT="0" distB="0" distL="0" distR="0" wp14:anchorId="2848CF9A" wp14:editId="5DB48321">
            <wp:extent cx="4400000" cy="3238095"/>
            <wp:effectExtent l="0" t="0" r="635" b="63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481E" w14:textId="528C7CAE" w:rsidR="00297A1D" w:rsidRDefault="000370D8" w:rsidP="000370D8">
      <w:pPr>
        <w:pStyle w:val="Caption"/>
      </w:pPr>
      <w:bookmarkStart w:id="30" w:name="_Toc78478721"/>
      <w:r>
        <w:t xml:space="preserve">Figure </w:t>
      </w:r>
      <w:fldSimple w:instr=" SEQ Figure \* ARABIC ">
        <w:r w:rsidR="00C74670">
          <w:rPr>
            <w:noProof/>
          </w:rPr>
          <w:t>25</w:t>
        </w:r>
      </w:fldSimple>
      <w:r>
        <w:t>: Add city with invalid population - A</w:t>
      </w:r>
      <w:bookmarkEnd w:id="30"/>
    </w:p>
    <w:p w14:paraId="0ED60D00" w14:textId="44BD73AB" w:rsidR="00297A1D" w:rsidRDefault="00297A1D" w:rsidP="007F50F8"/>
    <w:p w14:paraId="6B2E3FA2" w14:textId="77777777" w:rsidR="000370D8" w:rsidRDefault="000370D8" w:rsidP="000370D8">
      <w:pPr>
        <w:keepNext/>
      </w:pPr>
      <w:r>
        <w:rPr>
          <w:noProof/>
        </w:rPr>
        <w:lastRenderedPageBreak/>
        <w:drawing>
          <wp:inline distT="0" distB="0" distL="0" distR="0" wp14:anchorId="5CDCF0F0" wp14:editId="19A550A4">
            <wp:extent cx="4400000" cy="3238095"/>
            <wp:effectExtent l="0" t="0" r="635" b="6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4994" w14:textId="775FCD46" w:rsidR="00297A1D" w:rsidRDefault="000370D8" w:rsidP="000370D8">
      <w:pPr>
        <w:pStyle w:val="Caption"/>
      </w:pPr>
      <w:bookmarkStart w:id="31" w:name="_Toc78478722"/>
      <w:r>
        <w:t xml:space="preserve">Figure </w:t>
      </w:r>
      <w:fldSimple w:instr=" SEQ Figure \* ARABIC ">
        <w:r w:rsidR="00C74670">
          <w:rPr>
            <w:noProof/>
          </w:rPr>
          <w:t>26</w:t>
        </w:r>
      </w:fldSimple>
      <w:r w:rsidRPr="0012636E">
        <w:t xml:space="preserve">: Add city with invalid population - </w:t>
      </w:r>
      <w:r>
        <w:t>B</w:t>
      </w:r>
      <w:bookmarkEnd w:id="31"/>
    </w:p>
    <w:p w14:paraId="07CBBD74" w14:textId="2E2FB7B9" w:rsidR="00297A1D" w:rsidRDefault="00297A1D" w:rsidP="007F50F8"/>
    <w:p w14:paraId="752291A6" w14:textId="77777777" w:rsidR="000370D8" w:rsidRDefault="000370D8" w:rsidP="000370D8">
      <w:pPr>
        <w:keepNext/>
      </w:pPr>
      <w:r>
        <w:rPr>
          <w:noProof/>
        </w:rPr>
        <w:drawing>
          <wp:inline distT="0" distB="0" distL="0" distR="0" wp14:anchorId="3968EF40" wp14:editId="270D906A">
            <wp:extent cx="4400000" cy="3238095"/>
            <wp:effectExtent l="0" t="0" r="635" b="63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10F7" w14:textId="7C64CF93" w:rsidR="00297A1D" w:rsidRDefault="000370D8" w:rsidP="000370D8">
      <w:pPr>
        <w:pStyle w:val="Caption"/>
      </w:pPr>
      <w:bookmarkStart w:id="32" w:name="_Toc78478723"/>
      <w:r>
        <w:t xml:space="preserve">Figure </w:t>
      </w:r>
      <w:fldSimple w:instr=" SEQ Figure \* ARABIC ">
        <w:r w:rsidR="00C74670">
          <w:rPr>
            <w:noProof/>
          </w:rPr>
          <w:t>27</w:t>
        </w:r>
      </w:fldSimple>
      <w:r w:rsidRPr="00695220">
        <w:t xml:space="preserve">: Add city with invalid population - </w:t>
      </w:r>
      <w:r>
        <w:t>C</w:t>
      </w:r>
      <w:bookmarkEnd w:id="32"/>
    </w:p>
    <w:p w14:paraId="53204201" w14:textId="17910D16" w:rsidR="000370D8" w:rsidRDefault="000370D8" w:rsidP="007F50F8"/>
    <w:p w14:paraId="57909870" w14:textId="77777777" w:rsidR="002678A1" w:rsidRDefault="002678A1" w:rsidP="002678A1">
      <w:pPr>
        <w:keepNext/>
      </w:pPr>
      <w:r>
        <w:rPr>
          <w:noProof/>
        </w:rPr>
        <w:lastRenderedPageBreak/>
        <w:drawing>
          <wp:inline distT="0" distB="0" distL="0" distR="0" wp14:anchorId="1AA9BA6C" wp14:editId="2A917EDF">
            <wp:extent cx="4400000" cy="3238095"/>
            <wp:effectExtent l="0" t="0" r="635" b="63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CDF9" w14:textId="16339990" w:rsidR="000370D8" w:rsidRDefault="002678A1" w:rsidP="002678A1">
      <w:pPr>
        <w:pStyle w:val="Caption"/>
      </w:pPr>
      <w:bookmarkStart w:id="33" w:name="_Toc78478724"/>
      <w:r>
        <w:t xml:space="preserve">Figure </w:t>
      </w:r>
      <w:fldSimple w:instr=" SEQ Figure \* ARABIC ">
        <w:r w:rsidR="00C74670">
          <w:rPr>
            <w:noProof/>
          </w:rPr>
          <w:t>28</w:t>
        </w:r>
      </w:fldSimple>
      <w:r>
        <w:t>: Add remaining cities - A</w:t>
      </w:r>
      <w:bookmarkEnd w:id="33"/>
    </w:p>
    <w:p w14:paraId="7775B1B6" w14:textId="792F8022" w:rsidR="000370D8" w:rsidRDefault="000370D8" w:rsidP="007F50F8"/>
    <w:p w14:paraId="1BBD9D15" w14:textId="77777777" w:rsidR="002678A1" w:rsidRDefault="002678A1" w:rsidP="002678A1">
      <w:pPr>
        <w:keepNext/>
      </w:pPr>
      <w:r>
        <w:rPr>
          <w:noProof/>
        </w:rPr>
        <w:drawing>
          <wp:inline distT="0" distB="0" distL="0" distR="0" wp14:anchorId="43593490" wp14:editId="785DA8A9">
            <wp:extent cx="4400000" cy="3238095"/>
            <wp:effectExtent l="0" t="0" r="635" b="63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A3A5" w14:textId="08B96F04" w:rsidR="000370D8" w:rsidRDefault="002678A1" w:rsidP="002678A1">
      <w:pPr>
        <w:pStyle w:val="Caption"/>
      </w:pPr>
      <w:bookmarkStart w:id="34" w:name="_Toc78478725"/>
      <w:r>
        <w:t xml:space="preserve">Figure </w:t>
      </w:r>
      <w:fldSimple w:instr=" SEQ Figure \* ARABIC ">
        <w:r w:rsidR="00C74670">
          <w:rPr>
            <w:noProof/>
          </w:rPr>
          <w:t>29</w:t>
        </w:r>
      </w:fldSimple>
      <w:r w:rsidRPr="001B2518">
        <w:t xml:space="preserve">: ADD REMAINING CITIES - </w:t>
      </w:r>
      <w:r>
        <w:t>B</w:t>
      </w:r>
      <w:bookmarkEnd w:id="34"/>
    </w:p>
    <w:p w14:paraId="45C2420E" w14:textId="4B2F5DCF" w:rsidR="000370D8" w:rsidRDefault="000370D8" w:rsidP="007F50F8"/>
    <w:p w14:paraId="67781FF7" w14:textId="77777777" w:rsidR="002678A1" w:rsidRDefault="002678A1" w:rsidP="002678A1">
      <w:pPr>
        <w:keepNext/>
      </w:pPr>
      <w:r>
        <w:rPr>
          <w:noProof/>
        </w:rPr>
        <w:lastRenderedPageBreak/>
        <w:drawing>
          <wp:inline distT="0" distB="0" distL="0" distR="0" wp14:anchorId="6DA56AE6" wp14:editId="58182EE5">
            <wp:extent cx="4400000" cy="3238095"/>
            <wp:effectExtent l="0" t="0" r="635" b="63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37CE" w14:textId="3D5378AB" w:rsidR="008A4BA8" w:rsidRDefault="002678A1" w:rsidP="002678A1">
      <w:pPr>
        <w:pStyle w:val="Caption"/>
        <w:keepNext/>
      </w:pPr>
      <w:bookmarkStart w:id="35" w:name="_Toc78478726"/>
      <w:r>
        <w:t xml:space="preserve">Figure </w:t>
      </w:r>
      <w:fldSimple w:instr=" SEQ Figure \* ARABIC ">
        <w:r w:rsidR="00C74670">
          <w:rPr>
            <w:noProof/>
          </w:rPr>
          <w:t>30</w:t>
        </w:r>
      </w:fldSimple>
      <w:r w:rsidRPr="003E2F46">
        <w:t xml:space="preserve">: ADD REMAINING CITIES </w:t>
      </w:r>
      <w:r w:rsidR="008A4BA8">
        <w:t>–</w:t>
      </w:r>
      <w:r w:rsidRPr="003E2F46">
        <w:t xml:space="preserve"> </w:t>
      </w:r>
      <w:r>
        <w:t>C</w:t>
      </w:r>
      <w:bookmarkEnd w:id="35"/>
    </w:p>
    <w:p w14:paraId="71D6740F" w14:textId="77777777" w:rsidR="008A4BA8" w:rsidRPr="008A4BA8" w:rsidRDefault="008A4BA8" w:rsidP="008A4BA8"/>
    <w:p w14:paraId="3D6DF44B" w14:textId="32CBF93C" w:rsidR="002678A1" w:rsidRDefault="002678A1" w:rsidP="002678A1">
      <w:pPr>
        <w:pStyle w:val="Caption"/>
        <w:keepNext/>
      </w:pPr>
      <w:r>
        <w:rPr>
          <w:noProof/>
        </w:rPr>
        <w:drawing>
          <wp:inline distT="0" distB="0" distL="0" distR="0" wp14:anchorId="545AFED3" wp14:editId="7036A1F8">
            <wp:extent cx="4400000" cy="3238095"/>
            <wp:effectExtent l="0" t="0" r="635" b="63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CF72" w14:textId="580A7085" w:rsidR="000370D8" w:rsidRDefault="002678A1" w:rsidP="002678A1">
      <w:pPr>
        <w:pStyle w:val="Caption"/>
      </w:pPr>
      <w:bookmarkStart w:id="36" w:name="_Toc78478727"/>
      <w:r>
        <w:t xml:space="preserve">Figure </w:t>
      </w:r>
      <w:fldSimple w:instr=" SEQ Figure \* ARABIC ">
        <w:r w:rsidR="00C74670">
          <w:rPr>
            <w:noProof/>
          </w:rPr>
          <w:t>31</w:t>
        </w:r>
      </w:fldSimple>
      <w:r w:rsidRPr="00EF7CB8">
        <w:t xml:space="preserve">: ADD REMAINING CITIES - </w:t>
      </w:r>
      <w:r>
        <w:t>D</w:t>
      </w:r>
      <w:bookmarkEnd w:id="36"/>
    </w:p>
    <w:p w14:paraId="781BA7E0" w14:textId="58043BD4" w:rsidR="000370D8" w:rsidRDefault="000370D8" w:rsidP="007F50F8"/>
    <w:p w14:paraId="7F4C9855" w14:textId="77777777" w:rsidR="00245963" w:rsidRDefault="00245963" w:rsidP="00245963">
      <w:pPr>
        <w:keepNext/>
      </w:pPr>
      <w:r>
        <w:rPr>
          <w:noProof/>
        </w:rPr>
        <w:lastRenderedPageBreak/>
        <w:drawing>
          <wp:inline distT="0" distB="0" distL="0" distR="0" wp14:anchorId="5BFA7CEA" wp14:editId="3A4DEA17">
            <wp:extent cx="4400000" cy="3238095"/>
            <wp:effectExtent l="19050" t="19050" r="19685" b="1968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80CCE" w14:textId="1B2C664D" w:rsidR="000370D8" w:rsidRDefault="00245963" w:rsidP="00245963">
      <w:pPr>
        <w:pStyle w:val="Caption"/>
      </w:pPr>
      <w:bookmarkStart w:id="37" w:name="_Toc78478728"/>
      <w:r>
        <w:t xml:space="preserve">Figure </w:t>
      </w:r>
      <w:fldSimple w:instr=" SEQ Figure \* ARABIC ">
        <w:r w:rsidR="00C74670">
          <w:rPr>
            <w:noProof/>
          </w:rPr>
          <w:t>32</w:t>
        </w:r>
      </w:fldSimple>
      <w:r>
        <w:t>: Data file created</w:t>
      </w:r>
      <w:bookmarkEnd w:id="37"/>
    </w:p>
    <w:p w14:paraId="08DD525C" w14:textId="2DAD360A" w:rsidR="000370D8" w:rsidRDefault="000370D8" w:rsidP="007F50F8"/>
    <w:p w14:paraId="30142FB9" w14:textId="77777777" w:rsidR="00245963" w:rsidRDefault="00245963" w:rsidP="00245963">
      <w:pPr>
        <w:keepNext/>
      </w:pPr>
      <w:r>
        <w:rPr>
          <w:noProof/>
        </w:rPr>
        <w:drawing>
          <wp:inline distT="0" distB="0" distL="0" distR="0" wp14:anchorId="459F0F52" wp14:editId="379F9FF0">
            <wp:extent cx="4400000" cy="3238095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F453" w14:textId="3F32459F" w:rsidR="000370D8" w:rsidRDefault="00245963" w:rsidP="00245963">
      <w:pPr>
        <w:pStyle w:val="Caption"/>
      </w:pPr>
      <w:bookmarkStart w:id="38" w:name="_Toc78478729"/>
      <w:r>
        <w:t xml:space="preserve">Figure </w:t>
      </w:r>
      <w:fldSimple w:instr=" SEQ Figure \* ARABIC ">
        <w:r w:rsidR="00C74670">
          <w:rPr>
            <w:noProof/>
          </w:rPr>
          <w:t>33</w:t>
        </w:r>
      </w:fldSimple>
      <w:r>
        <w:t>: Open program with a data file</w:t>
      </w:r>
      <w:bookmarkEnd w:id="38"/>
    </w:p>
    <w:p w14:paraId="6B72D078" w14:textId="2EB47073" w:rsidR="000370D8" w:rsidRDefault="000370D8" w:rsidP="007F50F8"/>
    <w:p w14:paraId="5F593A31" w14:textId="77777777" w:rsidR="00415361" w:rsidRDefault="00415361" w:rsidP="00415361">
      <w:pPr>
        <w:keepNext/>
      </w:pPr>
      <w:r>
        <w:rPr>
          <w:noProof/>
        </w:rPr>
        <w:lastRenderedPageBreak/>
        <w:drawing>
          <wp:inline distT="0" distB="0" distL="0" distR="0" wp14:anchorId="618D8B94" wp14:editId="62EA8C53">
            <wp:extent cx="4400000" cy="3238095"/>
            <wp:effectExtent l="0" t="0" r="635" b="635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B222" w14:textId="4E84FD4F" w:rsidR="000370D8" w:rsidRDefault="00415361" w:rsidP="00415361">
      <w:pPr>
        <w:pStyle w:val="Caption"/>
      </w:pPr>
      <w:bookmarkStart w:id="39" w:name="_Toc78478730"/>
      <w:r>
        <w:t xml:space="preserve">Figure </w:t>
      </w:r>
      <w:fldSimple w:instr=" SEQ Figure \* ARABIC ">
        <w:r w:rsidR="00C74670">
          <w:rPr>
            <w:noProof/>
          </w:rPr>
          <w:t>34</w:t>
        </w:r>
      </w:fldSimple>
      <w:r>
        <w:t>: Show data - A</w:t>
      </w:r>
      <w:bookmarkEnd w:id="39"/>
    </w:p>
    <w:p w14:paraId="3ECDD05B" w14:textId="78BF12F7" w:rsidR="000370D8" w:rsidRDefault="000370D8" w:rsidP="007F50F8"/>
    <w:p w14:paraId="75BCD1BD" w14:textId="77777777" w:rsidR="00415361" w:rsidRDefault="00415361" w:rsidP="00415361">
      <w:pPr>
        <w:keepNext/>
      </w:pPr>
      <w:r>
        <w:rPr>
          <w:noProof/>
        </w:rPr>
        <w:drawing>
          <wp:inline distT="0" distB="0" distL="0" distR="0" wp14:anchorId="55861831" wp14:editId="51A56F2C">
            <wp:extent cx="4400000" cy="3238095"/>
            <wp:effectExtent l="0" t="0" r="635" b="63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7AC0" w14:textId="742604CE" w:rsidR="000370D8" w:rsidRDefault="00415361" w:rsidP="00415361">
      <w:pPr>
        <w:pStyle w:val="Caption"/>
      </w:pPr>
      <w:bookmarkStart w:id="40" w:name="_Toc78478731"/>
      <w:r>
        <w:t xml:space="preserve">Figure </w:t>
      </w:r>
      <w:fldSimple w:instr=" SEQ Figure \* ARABIC ">
        <w:r w:rsidR="00C74670">
          <w:rPr>
            <w:noProof/>
          </w:rPr>
          <w:t>35</w:t>
        </w:r>
      </w:fldSimple>
      <w:r w:rsidRPr="00F67637">
        <w:t xml:space="preserve">: Show data - </w:t>
      </w:r>
      <w:r>
        <w:t>B</w:t>
      </w:r>
      <w:bookmarkEnd w:id="40"/>
    </w:p>
    <w:p w14:paraId="7F48AA13" w14:textId="21B19CC1" w:rsidR="00415361" w:rsidRDefault="00415361" w:rsidP="007F50F8"/>
    <w:p w14:paraId="572FE137" w14:textId="77777777" w:rsidR="00415361" w:rsidRDefault="00415361" w:rsidP="00415361">
      <w:pPr>
        <w:keepNext/>
      </w:pPr>
      <w:r>
        <w:rPr>
          <w:noProof/>
        </w:rPr>
        <w:lastRenderedPageBreak/>
        <w:drawing>
          <wp:inline distT="0" distB="0" distL="0" distR="0" wp14:anchorId="79A3B4C7" wp14:editId="6571B047">
            <wp:extent cx="4400000" cy="3238095"/>
            <wp:effectExtent l="0" t="0" r="635" b="635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9B6" w14:textId="28E007F3" w:rsidR="00415361" w:rsidRDefault="00415361" w:rsidP="00415361">
      <w:pPr>
        <w:pStyle w:val="Caption"/>
      </w:pPr>
      <w:bookmarkStart w:id="41" w:name="_Toc78478732"/>
      <w:r>
        <w:t xml:space="preserve">Figure </w:t>
      </w:r>
      <w:fldSimple w:instr=" SEQ Figure \* ARABIC ">
        <w:r w:rsidR="00C74670">
          <w:rPr>
            <w:noProof/>
          </w:rPr>
          <w:t>36</w:t>
        </w:r>
      </w:fldSimple>
      <w:r w:rsidRPr="002B1108">
        <w:t xml:space="preserve">: Show data - </w:t>
      </w:r>
      <w:r>
        <w:t>C</w:t>
      </w:r>
      <w:bookmarkEnd w:id="41"/>
    </w:p>
    <w:p w14:paraId="11E8A97B" w14:textId="25BA9F10" w:rsidR="00415361" w:rsidRDefault="00415361" w:rsidP="007F50F8"/>
    <w:p w14:paraId="644032C0" w14:textId="77777777" w:rsidR="00415361" w:rsidRDefault="00415361" w:rsidP="00415361">
      <w:pPr>
        <w:keepNext/>
      </w:pPr>
      <w:r>
        <w:rPr>
          <w:noProof/>
        </w:rPr>
        <w:drawing>
          <wp:inline distT="0" distB="0" distL="0" distR="0" wp14:anchorId="531D80E2" wp14:editId="5BE16BE6">
            <wp:extent cx="4400000" cy="3238095"/>
            <wp:effectExtent l="0" t="0" r="635" b="63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851" w14:textId="02A87B36" w:rsidR="00415361" w:rsidRDefault="00415361" w:rsidP="00415361">
      <w:pPr>
        <w:pStyle w:val="Caption"/>
      </w:pPr>
      <w:bookmarkStart w:id="42" w:name="_Toc78478733"/>
      <w:r>
        <w:t xml:space="preserve">Figure </w:t>
      </w:r>
      <w:fldSimple w:instr=" SEQ Figure \* ARABIC ">
        <w:r w:rsidR="00C74670">
          <w:rPr>
            <w:noProof/>
          </w:rPr>
          <w:t>37</w:t>
        </w:r>
      </w:fldSimple>
      <w:r w:rsidRPr="006E5AE7">
        <w:t xml:space="preserve">: Show data - </w:t>
      </w:r>
      <w:r>
        <w:t>D</w:t>
      </w:r>
      <w:bookmarkEnd w:id="42"/>
    </w:p>
    <w:p w14:paraId="3B4CD816" w14:textId="0E0A84E2" w:rsidR="00415361" w:rsidRDefault="00415361" w:rsidP="007F50F8"/>
    <w:p w14:paraId="48A93F34" w14:textId="77777777" w:rsidR="00AE22F3" w:rsidRDefault="00AE22F3" w:rsidP="00AE22F3">
      <w:pPr>
        <w:keepNext/>
      </w:pPr>
      <w:r>
        <w:rPr>
          <w:noProof/>
        </w:rPr>
        <w:lastRenderedPageBreak/>
        <w:drawing>
          <wp:inline distT="0" distB="0" distL="0" distR="0" wp14:anchorId="5684B8BB" wp14:editId="7EC31A83">
            <wp:extent cx="4400000" cy="3238095"/>
            <wp:effectExtent l="0" t="0" r="635" b="63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911E" w14:textId="170DC4DE" w:rsidR="00415361" w:rsidRDefault="00AE22F3" w:rsidP="00AE22F3">
      <w:pPr>
        <w:pStyle w:val="Caption"/>
      </w:pPr>
      <w:bookmarkStart w:id="43" w:name="_Toc78478734"/>
      <w:r>
        <w:t xml:space="preserve">Figure </w:t>
      </w:r>
      <w:fldSimple w:instr=" SEQ Figure \* ARABIC ">
        <w:r w:rsidR="00C74670">
          <w:rPr>
            <w:noProof/>
          </w:rPr>
          <w:t>38</w:t>
        </w:r>
      </w:fldSimple>
      <w:r>
        <w:t>: change city population - A</w:t>
      </w:r>
      <w:bookmarkEnd w:id="43"/>
    </w:p>
    <w:p w14:paraId="2FFB653E" w14:textId="5A67B6B7" w:rsidR="00415361" w:rsidRDefault="00415361" w:rsidP="007F50F8"/>
    <w:p w14:paraId="6CD2D3D5" w14:textId="77777777" w:rsidR="00AE22F3" w:rsidRDefault="00AE22F3" w:rsidP="00AE22F3">
      <w:pPr>
        <w:keepNext/>
      </w:pPr>
      <w:r>
        <w:rPr>
          <w:noProof/>
        </w:rPr>
        <w:drawing>
          <wp:inline distT="0" distB="0" distL="0" distR="0" wp14:anchorId="546AB08C" wp14:editId="2C8B0283">
            <wp:extent cx="4400000" cy="3238095"/>
            <wp:effectExtent l="0" t="0" r="635" b="635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775A" w14:textId="115AC732" w:rsidR="00415361" w:rsidRDefault="00AE22F3" w:rsidP="00AE22F3">
      <w:pPr>
        <w:pStyle w:val="Caption"/>
      </w:pPr>
      <w:bookmarkStart w:id="44" w:name="_Toc78478735"/>
      <w:r>
        <w:t xml:space="preserve">Figure </w:t>
      </w:r>
      <w:fldSimple w:instr=" SEQ Figure \* ARABIC ">
        <w:r w:rsidR="00C74670">
          <w:rPr>
            <w:noProof/>
          </w:rPr>
          <w:t>39</w:t>
        </w:r>
      </w:fldSimple>
      <w:r>
        <w:t>: Change city population - B</w:t>
      </w:r>
      <w:bookmarkEnd w:id="44"/>
    </w:p>
    <w:p w14:paraId="2B9FEB7D" w14:textId="3119D4B5" w:rsidR="00415361" w:rsidRDefault="00415361" w:rsidP="007F50F8"/>
    <w:p w14:paraId="15387A29" w14:textId="77777777" w:rsidR="00AE22F3" w:rsidRDefault="00AE22F3" w:rsidP="00AE22F3">
      <w:pPr>
        <w:keepNext/>
      </w:pPr>
      <w:r>
        <w:rPr>
          <w:noProof/>
        </w:rPr>
        <w:lastRenderedPageBreak/>
        <w:drawing>
          <wp:inline distT="0" distB="0" distL="0" distR="0" wp14:anchorId="52166B80" wp14:editId="4671A0E0">
            <wp:extent cx="4400000" cy="3238095"/>
            <wp:effectExtent l="0" t="0" r="635" b="63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E35E" w14:textId="142AEE7E" w:rsidR="00415361" w:rsidRDefault="00AE22F3" w:rsidP="00AE22F3">
      <w:pPr>
        <w:pStyle w:val="Caption"/>
      </w:pPr>
      <w:bookmarkStart w:id="45" w:name="_Toc78478736"/>
      <w:r>
        <w:t xml:space="preserve">Figure </w:t>
      </w:r>
      <w:fldSimple w:instr=" SEQ Figure \* ARABIC ">
        <w:r w:rsidR="00C74670">
          <w:rPr>
            <w:noProof/>
          </w:rPr>
          <w:t>40</w:t>
        </w:r>
      </w:fldSimple>
      <w:r w:rsidRPr="00356F27">
        <w:t xml:space="preserve">: CHANGE CITY POPULATION - </w:t>
      </w:r>
      <w:r>
        <w:t>C</w:t>
      </w:r>
      <w:bookmarkEnd w:id="45"/>
    </w:p>
    <w:p w14:paraId="76C11B7C" w14:textId="69484899" w:rsidR="00415361" w:rsidRDefault="00415361" w:rsidP="007F50F8"/>
    <w:p w14:paraId="2F567A09" w14:textId="77777777" w:rsidR="00AE22F3" w:rsidRDefault="00AE22F3" w:rsidP="00AE22F3">
      <w:pPr>
        <w:keepNext/>
      </w:pPr>
      <w:r>
        <w:rPr>
          <w:noProof/>
        </w:rPr>
        <w:drawing>
          <wp:inline distT="0" distB="0" distL="0" distR="0" wp14:anchorId="7423BEF6" wp14:editId="40006B3B">
            <wp:extent cx="4400000" cy="3238095"/>
            <wp:effectExtent l="0" t="0" r="635" b="63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0CCC" w14:textId="2FAFE554" w:rsidR="00415361" w:rsidRDefault="00AE22F3" w:rsidP="00AE22F3">
      <w:pPr>
        <w:pStyle w:val="Caption"/>
      </w:pPr>
      <w:bookmarkStart w:id="46" w:name="_Toc78478737"/>
      <w:r>
        <w:t xml:space="preserve">Figure </w:t>
      </w:r>
      <w:fldSimple w:instr=" SEQ Figure \* ARABIC ">
        <w:r w:rsidR="00C74670">
          <w:rPr>
            <w:noProof/>
          </w:rPr>
          <w:t>41</w:t>
        </w:r>
      </w:fldSimple>
      <w:r w:rsidRPr="001D10BC">
        <w:t xml:space="preserve">: CHANGE CITY POPULATION - </w:t>
      </w:r>
      <w:r>
        <w:t>D</w:t>
      </w:r>
      <w:bookmarkEnd w:id="46"/>
    </w:p>
    <w:p w14:paraId="5586CD7D" w14:textId="535ED4DB" w:rsidR="004D7C80" w:rsidRDefault="004D7C80" w:rsidP="007F50F8"/>
    <w:p w14:paraId="50B930D6" w14:textId="77777777" w:rsidR="00AE22F3" w:rsidRDefault="00AE22F3" w:rsidP="00AE22F3">
      <w:pPr>
        <w:keepNext/>
      </w:pPr>
      <w:r>
        <w:rPr>
          <w:noProof/>
        </w:rPr>
        <w:lastRenderedPageBreak/>
        <w:drawing>
          <wp:inline distT="0" distB="0" distL="0" distR="0" wp14:anchorId="55B17821" wp14:editId="6CE31C11">
            <wp:extent cx="4400000" cy="3238095"/>
            <wp:effectExtent l="0" t="0" r="635" b="63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BF94" w14:textId="6356AAE4" w:rsidR="00AE22F3" w:rsidRDefault="00AE22F3" w:rsidP="00AE22F3">
      <w:pPr>
        <w:pStyle w:val="Caption"/>
      </w:pPr>
      <w:bookmarkStart w:id="47" w:name="_Toc78478738"/>
      <w:r>
        <w:t xml:space="preserve">Figure </w:t>
      </w:r>
      <w:fldSimple w:instr=" SEQ Figure \* ARABIC ">
        <w:r w:rsidR="00C74670">
          <w:rPr>
            <w:noProof/>
          </w:rPr>
          <w:t>42</w:t>
        </w:r>
      </w:fldSimple>
      <w:r>
        <w:t>: Try to add a duplicate country - A</w:t>
      </w:r>
      <w:bookmarkEnd w:id="47"/>
    </w:p>
    <w:p w14:paraId="4137EA7E" w14:textId="192BC422" w:rsidR="00AE22F3" w:rsidRDefault="00AE22F3" w:rsidP="007F50F8"/>
    <w:p w14:paraId="7EF8CFC4" w14:textId="77777777" w:rsidR="00AE22F3" w:rsidRDefault="00AE22F3" w:rsidP="00AE22F3">
      <w:pPr>
        <w:keepNext/>
      </w:pPr>
      <w:r>
        <w:rPr>
          <w:noProof/>
        </w:rPr>
        <w:drawing>
          <wp:inline distT="0" distB="0" distL="0" distR="0" wp14:anchorId="4A1CC2F4" wp14:editId="1F5C6EB3">
            <wp:extent cx="4400000" cy="3238095"/>
            <wp:effectExtent l="0" t="0" r="635" b="63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675" w14:textId="4108B504" w:rsidR="00AE22F3" w:rsidRDefault="00AE22F3" w:rsidP="00AE22F3">
      <w:pPr>
        <w:pStyle w:val="Caption"/>
      </w:pPr>
      <w:bookmarkStart w:id="48" w:name="_Toc78478739"/>
      <w:r>
        <w:t xml:space="preserve">Figure </w:t>
      </w:r>
      <w:fldSimple w:instr=" SEQ Figure \* ARABIC ">
        <w:r w:rsidR="00C74670">
          <w:rPr>
            <w:noProof/>
          </w:rPr>
          <w:t>43</w:t>
        </w:r>
      </w:fldSimple>
      <w:r w:rsidRPr="000F46D1">
        <w:t xml:space="preserve">: Try to add a duplicate country - </w:t>
      </w:r>
      <w:r>
        <w:t>B</w:t>
      </w:r>
      <w:bookmarkEnd w:id="48"/>
    </w:p>
    <w:p w14:paraId="4380D94F" w14:textId="411D77FA" w:rsidR="00AE22F3" w:rsidRDefault="00AE22F3" w:rsidP="007F50F8"/>
    <w:p w14:paraId="0A34C4BC" w14:textId="77777777" w:rsidR="00C74670" w:rsidRDefault="00C74670" w:rsidP="00C74670">
      <w:pPr>
        <w:keepNext/>
      </w:pPr>
      <w:r>
        <w:rPr>
          <w:noProof/>
        </w:rPr>
        <w:lastRenderedPageBreak/>
        <w:drawing>
          <wp:inline distT="0" distB="0" distL="0" distR="0" wp14:anchorId="7B8DF56B" wp14:editId="3713F10C">
            <wp:extent cx="4400000" cy="3238095"/>
            <wp:effectExtent l="0" t="0" r="635" b="635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8837" w14:textId="2A06B236" w:rsidR="00AE22F3" w:rsidRDefault="00C74670" w:rsidP="00C74670">
      <w:pPr>
        <w:pStyle w:val="Caption"/>
      </w:pPr>
      <w:bookmarkStart w:id="49" w:name="_Toc78478740"/>
      <w:r>
        <w:t xml:space="preserve">Figure </w:t>
      </w:r>
      <w:fldSimple w:instr=" SEQ Figure \* ARABIC ">
        <w:r>
          <w:rPr>
            <w:noProof/>
          </w:rPr>
          <w:t>44</w:t>
        </w:r>
      </w:fldSimple>
      <w:r>
        <w:t>: Try to add duplicate city - A</w:t>
      </w:r>
      <w:bookmarkEnd w:id="49"/>
    </w:p>
    <w:p w14:paraId="5FDDF298" w14:textId="60B09492" w:rsidR="00AE22F3" w:rsidRDefault="00AE22F3" w:rsidP="007F50F8"/>
    <w:p w14:paraId="5FA94D5A" w14:textId="77777777" w:rsidR="00C74670" w:rsidRDefault="00C74670" w:rsidP="00C74670">
      <w:pPr>
        <w:keepNext/>
      </w:pPr>
      <w:r>
        <w:rPr>
          <w:noProof/>
        </w:rPr>
        <w:drawing>
          <wp:inline distT="0" distB="0" distL="0" distR="0" wp14:anchorId="72DC4210" wp14:editId="781C609A">
            <wp:extent cx="4400000" cy="3238095"/>
            <wp:effectExtent l="0" t="0" r="635" b="635"/>
            <wp:docPr id="45" name="Picture 4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9FB2" w14:textId="482FC2B1" w:rsidR="00AE22F3" w:rsidRDefault="00C74670" w:rsidP="00C74670">
      <w:pPr>
        <w:pStyle w:val="Caption"/>
      </w:pPr>
      <w:bookmarkStart w:id="50" w:name="_Toc78478741"/>
      <w:r>
        <w:t xml:space="preserve">Figure </w:t>
      </w:r>
      <w:fldSimple w:instr=" SEQ Figure \* ARABIC ">
        <w:r>
          <w:rPr>
            <w:noProof/>
          </w:rPr>
          <w:t>45</w:t>
        </w:r>
      </w:fldSimple>
      <w:r w:rsidRPr="00B12F7B">
        <w:t xml:space="preserve">: Try to add duplicate city - </w:t>
      </w:r>
      <w:r>
        <w:t>B</w:t>
      </w:r>
      <w:bookmarkEnd w:id="50"/>
    </w:p>
    <w:p w14:paraId="1A7C74A6" w14:textId="3393B6CF" w:rsidR="00AE22F3" w:rsidRDefault="00AE22F3" w:rsidP="007F50F8"/>
    <w:p w14:paraId="6BB0B22D" w14:textId="77777777" w:rsidR="008077EF" w:rsidRDefault="008077EF">
      <w:r>
        <w:br w:type="page"/>
      </w:r>
    </w:p>
    <w:p w14:paraId="74B062C7" w14:textId="77777777" w:rsidR="008077EF" w:rsidRDefault="008077EF" w:rsidP="008077EF">
      <w:pPr>
        <w:pStyle w:val="Heading1"/>
      </w:pPr>
      <w:bookmarkStart w:id="51" w:name="_Toc78478824"/>
      <w:r>
        <w:lastRenderedPageBreak/>
        <w:t>References</w:t>
      </w:r>
      <w:bookmarkEnd w:id="51"/>
    </w:p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headerReference w:type="default" r:id="rId57"/>
      <w:footerReference w:type="default" r:id="rId58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77777777" w:rsidR="00CD2B65" w:rsidRPr="00CD2B65" w:rsidRDefault="00CD2B65" w:rsidP="00CD2B65">
    <w:pPr>
      <w:pStyle w:val="Header"/>
    </w:pPr>
    <w:r>
      <w:t>Jupiter Mining Corporation</w:t>
    </w:r>
    <w:r>
      <w:tab/>
    </w:r>
    <w:r>
      <w:tab/>
    </w:r>
    <w:r w:rsidRPr="00273709">
      <w:t>M198449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27992"/>
    <w:rsid w:val="000370D8"/>
    <w:rsid w:val="0006651F"/>
    <w:rsid w:val="000B3351"/>
    <w:rsid w:val="000B6BA5"/>
    <w:rsid w:val="000D5080"/>
    <w:rsid w:val="001F1DCC"/>
    <w:rsid w:val="00210304"/>
    <w:rsid w:val="00245963"/>
    <w:rsid w:val="002678A1"/>
    <w:rsid w:val="00273709"/>
    <w:rsid w:val="00297A1D"/>
    <w:rsid w:val="002C7CCF"/>
    <w:rsid w:val="00373704"/>
    <w:rsid w:val="003B155C"/>
    <w:rsid w:val="00415361"/>
    <w:rsid w:val="00422E2C"/>
    <w:rsid w:val="004242F8"/>
    <w:rsid w:val="0047096A"/>
    <w:rsid w:val="004C0852"/>
    <w:rsid w:val="004D7C80"/>
    <w:rsid w:val="006C6FD6"/>
    <w:rsid w:val="007358BC"/>
    <w:rsid w:val="007603E3"/>
    <w:rsid w:val="007E3407"/>
    <w:rsid w:val="007F50F8"/>
    <w:rsid w:val="008077EF"/>
    <w:rsid w:val="008A45E8"/>
    <w:rsid w:val="008A4BA8"/>
    <w:rsid w:val="009358EF"/>
    <w:rsid w:val="009774F1"/>
    <w:rsid w:val="009A2A92"/>
    <w:rsid w:val="00AB5299"/>
    <w:rsid w:val="00AC28EF"/>
    <w:rsid w:val="00AC2ED5"/>
    <w:rsid w:val="00AE22F3"/>
    <w:rsid w:val="00B02522"/>
    <w:rsid w:val="00B76B7D"/>
    <w:rsid w:val="00B90A95"/>
    <w:rsid w:val="00BB53D0"/>
    <w:rsid w:val="00C22641"/>
    <w:rsid w:val="00C267AD"/>
    <w:rsid w:val="00C429FA"/>
    <w:rsid w:val="00C74670"/>
    <w:rsid w:val="00CA0B7C"/>
    <w:rsid w:val="00CD2B65"/>
    <w:rsid w:val="00CD5689"/>
    <w:rsid w:val="00D05E5A"/>
    <w:rsid w:val="00D121F5"/>
    <w:rsid w:val="00D65632"/>
    <w:rsid w:val="00D66A0E"/>
    <w:rsid w:val="00D946D7"/>
    <w:rsid w:val="00DD0D2C"/>
    <w:rsid w:val="00DE7FF8"/>
    <w:rsid w:val="00E6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F1C6E9-4E8E-4509-8330-4BE438331A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317</TotalTime>
  <Pages>31</Pages>
  <Words>1570</Words>
  <Characters>8952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21</cp:revision>
  <cp:lastPrinted>2020-07-13T13:21:00Z</cp:lastPrinted>
  <dcterms:created xsi:type="dcterms:W3CDTF">2021-07-29T05:22:00Z</dcterms:created>
  <dcterms:modified xsi:type="dcterms:W3CDTF">2021-07-29T11:20:00Z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