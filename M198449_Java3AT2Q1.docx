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333F1" w14:textId="4149EBDD" w:rsidR="00AB5299" w:rsidRDefault="008077EF">
      <w:r>
        <w:t>Name:</w:t>
      </w:r>
      <w:r w:rsidR="002C7CCF">
        <w:t xml:space="preserve"> Bradley Willcott</w:t>
      </w:r>
    </w:p>
    <w:p w14:paraId="7F5C6AD4" w14:textId="4127D2D6" w:rsidR="008077EF" w:rsidRDefault="008077EF">
      <w:r>
        <w:t xml:space="preserve">ID: </w:t>
      </w:r>
      <w:r w:rsidR="002C7CCF">
        <w:t>M198449</w:t>
      </w:r>
    </w:p>
    <w:p w14:paraId="177B55C2" w14:textId="2FD02EB0" w:rsidR="008077EF" w:rsidRDefault="008077EF">
      <w:r>
        <w:t xml:space="preserve">Date: </w:t>
      </w:r>
      <w:r w:rsidR="002C7CCF">
        <w:t>29 July 2021</w:t>
      </w:r>
    </w:p>
    <w:p w14:paraId="7195A800" w14:textId="02319A66" w:rsidR="008077EF" w:rsidRPr="00BB53D0" w:rsidRDefault="008077EF" w:rsidP="00BB53D0">
      <w:pPr>
        <w:pStyle w:val="Title"/>
        <w:rPr>
          <w:sz w:val="52"/>
          <w:szCs w:val="52"/>
        </w:rPr>
      </w:pPr>
      <w:r w:rsidRPr="00BB53D0">
        <w:rPr>
          <w:sz w:val="52"/>
          <w:szCs w:val="52"/>
        </w:rPr>
        <w:t>Assessment Task (AT</w:t>
      </w:r>
      <w:r w:rsidR="00B90A95">
        <w:rPr>
          <w:sz w:val="52"/>
          <w:szCs w:val="52"/>
        </w:rPr>
        <w:t xml:space="preserve"> </w:t>
      </w:r>
      <w:r w:rsidR="002C7CCF">
        <w:rPr>
          <w:sz w:val="52"/>
          <w:szCs w:val="52"/>
        </w:rPr>
        <w:t>2.1</w:t>
      </w:r>
      <w:r w:rsidRPr="00BB53D0">
        <w:rPr>
          <w:sz w:val="52"/>
          <w:szCs w:val="52"/>
        </w:rPr>
        <w:t>)</w:t>
      </w:r>
    </w:p>
    <w:p w14:paraId="155AEE81" w14:textId="02A2DCC3" w:rsidR="007F50F8" w:rsidRDefault="002C7CCF" w:rsidP="007F50F8">
      <w:pPr>
        <w:pStyle w:val="Title"/>
      </w:pPr>
      <w:r>
        <w:t>Jupiter Mining Corporation</w:t>
      </w:r>
    </w:p>
    <w:p w14:paraId="5C7C90EB" w14:textId="77777777" w:rsidR="008077EF" w:rsidRDefault="008077EF">
      <w:r>
        <w:br w:type="page"/>
      </w:r>
    </w:p>
    <w:sdt>
      <w:sdtPr>
        <w:rPr>
          <w:rFonts w:asciiTheme="minorHAnsi" w:eastAsiaTheme="minorHAnsi" w:hAnsiTheme="minorHAnsi" w:cstheme="minorBidi"/>
          <w:caps/>
          <w:color w:val="auto"/>
          <w:sz w:val="20"/>
          <w:szCs w:val="20"/>
        </w:rPr>
        <w:id w:val="134035688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caps w:val="0"/>
          <w:noProof/>
          <w:sz w:val="21"/>
          <w:szCs w:val="21"/>
        </w:rPr>
      </w:sdtEndPr>
      <w:sdtContent>
        <w:p w14:paraId="31D08135" w14:textId="77777777" w:rsidR="008077EF" w:rsidRDefault="008077EF">
          <w:pPr>
            <w:pStyle w:val="TOCHeading"/>
          </w:pPr>
          <w:r>
            <w:t>Contents</w:t>
          </w:r>
        </w:p>
        <w:p w14:paraId="7500F168" w14:textId="1DA48C89" w:rsidR="003B155C" w:rsidRDefault="008077E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464107" w:history="1">
            <w:r w:rsidR="003B155C" w:rsidRPr="00A006A6">
              <w:rPr>
                <w:rStyle w:val="Hyperlink"/>
                <w:rFonts w:eastAsia="Calibri"/>
                <w:noProof/>
              </w:rPr>
              <w:t>Debugging</w:t>
            </w:r>
            <w:r w:rsidR="003B155C">
              <w:rPr>
                <w:noProof/>
                <w:webHidden/>
              </w:rPr>
              <w:tab/>
            </w:r>
            <w:r w:rsidR="003B155C">
              <w:rPr>
                <w:noProof/>
                <w:webHidden/>
              </w:rPr>
              <w:fldChar w:fldCharType="begin"/>
            </w:r>
            <w:r w:rsidR="003B155C">
              <w:rPr>
                <w:noProof/>
                <w:webHidden/>
              </w:rPr>
              <w:instrText xml:space="preserve"> PAGEREF _Toc78464107 \h </w:instrText>
            </w:r>
            <w:r w:rsidR="003B155C">
              <w:rPr>
                <w:noProof/>
                <w:webHidden/>
              </w:rPr>
            </w:r>
            <w:r w:rsidR="003B155C">
              <w:rPr>
                <w:noProof/>
                <w:webHidden/>
              </w:rPr>
              <w:fldChar w:fldCharType="separate"/>
            </w:r>
            <w:r w:rsidR="003B155C">
              <w:rPr>
                <w:noProof/>
                <w:webHidden/>
              </w:rPr>
              <w:t>3</w:t>
            </w:r>
            <w:r w:rsidR="003B155C">
              <w:rPr>
                <w:noProof/>
                <w:webHidden/>
              </w:rPr>
              <w:fldChar w:fldCharType="end"/>
            </w:r>
          </w:hyperlink>
        </w:p>
        <w:p w14:paraId="403A095C" w14:textId="0B01AE1A" w:rsidR="003B155C" w:rsidRDefault="003B155C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78464108" w:history="1">
            <w:r w:rsidRPr="00A006A6">
              <w:rPr>
                <w:rStyle w:val="Hyperlink"/>
                <w:noProof/>
              </w:rPr>
              <w:t>Part 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_Toc78464108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5DB87" w14:textId="27EB8F7E" w:rsidR="003B155C" w:rsidRDefault="003B155C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78464109" w:history="1">
            <w:r w:rsidRPr="00A006A6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_Toc78464109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F350D" w14:textId="634379FF" w:rsidR="008077EF" w:rsidRDefault="008077EF">
          <w:r>
            <w:rPr>
              <w:b/>
              <w:bCs/>
              <w:noProof/>
            </w:rPr>
            <w:fldChar w:fldCharType="end"/>
          </w:r>
        </w:p>
      </w:sdtContent>
    </w:sdt>
    <w:p w14:paraId="2CD2E87A" w14:textId="77777777" w:rsidR="008077EF" w:rsidRDefault="008077EF">
      <w:r>
        <w:br w:type="page"/>
      </w:r>
    </w:p>
    <w:p w14:paraId="6476E77A" w14:textId="251F26A7" w:rsidR="008077EF" w:rsidRPr="007F50F8" w:rsidRDefault="002C7CCF" w:rsidP="002C7CCF">
      <w:pPr>
        <w:pStyle w:val="Heading1"/>
        <w:rPr>
          <w:rFonts w:eastAsia="Calibri"/>
        </w:rPr>
      </w:pPr>
      <w:bookmarkStart w:id="0" w:name="_Toc78464107"/>
      <w:r>
        <w:rPr>
          <w:rFonts w:eastAsia="Calibri"/>
        </w:rPr>
        <w:lastRenderedPageBreak/>
        <w:t>Debugging</w:t>
      </w:r>
      <w:bookmarkEnd w:id="0"/>
    </w:p>
    <w:p w14:paraId="5871C463" w14:textId="77777777" w:rsidR="00210304" w:rsidRDefault="002C7CCF" w:rsidP="00210304">
      <w:pPr>
        <w:keepNext/>
      </w:pPr>
      <w:r>
        <w:rPr>
          <w:noProof/>
        </w:rPr>
        <w:drawing>
          <wp:inline distT="0" distB="0" distL="0" distR="0" wp14:anchorId="46AF43FC" wp14:editId="0F4BDEA5">
            <wp:extent cx="4651200" cy="8143200"/>
            <wp:effectExtent l="0" t="0" r="0" b="0"/>
            <wp:docPr id="1" name="Picture 1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computer,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81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4DB6" w14:textId="0A4EC59F" w:rsidR="002C7CCF" w:rsidRDefault="00210304" w:rsidP="00210304">
      <w:pPr>
        <w:pStyle w:val="Caption"/>
      </w:pPr>
      <w:r>
        <w:t xml:space="preserve">Figure </w:t>
      </w:r>
      <w:r w:rsidR="002678A1">
        <w:fldChar w:fldCharType="begin"/>
      </w:r>
      <w:r w:rsidR="002678A1">
        <w:instrText xml:space="preserve"> SEQ Figure \* ARABIC </w:instrText>
      </w:r>
      <w:r w:rsidR="002678A1">
        <w:fldChar w:fldCharType="separate"/>
      </w:r>
      <w:r w:rsidR="002678A1">
        <w:rPr>
          <w:noProof/>
        </w:rPr>
        <w:t>1</w:t>
      </w:r>
      <w:r w:rsidR="002678A1">
        <w:rPr>
          <w:noProof/>
        </w:rPr>
        <w:fldChar w:fldCharType="end"/>
      </w:r>
      <w:r>
        <w:t xml:space="preserve"> : Test failed - insertAfter method</w:t>
      </w:r>
    </w:p>
    <w:p w14:paraId="76EE08C9" w14:textId="77777777" w:rsidR="00210304" w:rsidRDefault="002C7CCF" w:rsidP="00210304">
      <w:pPr>
        <w:keepNext/>
      </w:pPr>
      <w:r>
        <w:rPr>
          <w:noProof/>
        </w:rPr>
        <w:lastRenderedPageBreak/>
        <w:drawing>
          <wp:inline distT="0" distB="0" distL="0" distR="0" wp14:anchorId="4946BEBA" wp14:editId="530D5328">
            <wp:extent cx="4860000" cy="8503200"/>
            <wp:effectExtent l="0" t="0" r="0" b="0"/>
            <wp:docPr id="2" name="Picture 2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computer,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85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0B21" w14:textId="5FEE6347" w:rsidR="007F50F8" w:rsidRDefault="00210304" w:rsidP="00210304">
      <w:pPr>
        <w:pStyle w:val="Caption"/>
      </w:pPr>
      <w:r>
        <w:t xml:space="preserve">Figure </w:t>
      </w:r>
      <w:r w:rsidR="002678A1">
        <w:fldChar w:fldCharType="begin"/>
      </w:r>
      <w:r w:rsidR="002678A1">
        <w:instrText xml:space="preserve"> SEQ Figure \* ARABIC </w:instrText>
      </w:r>
      <w:r w:rsidR="002678A1">
        <w:fldChar w:fldCharType="separate"/>
      </w:r>
      <w:r w:rsidR="002678A1">
        <w:rPr>
          <w:noProof/>
        </w:rPr>
        <w:t>2</w:t>
      </w:r>
      <w:r w:rsidR="002678A1">
        <w:rPr>
          <w:noProof/>
        </w:rPr>
        <w:fldChar w:fldCharType="end"/>
      </w:r>
      <w:r>
        <w:t xml:space="preserve"> : current == null</w:t>
      </w:r>
    </w:p>
    <w:p w14:paraId="30B25017" w14:textId="77777777" w:rsidR="00210304" w:rsidRDefault="002C7CCF" w:rsidP="00210304">
      <w:pPr>
        <w:keepNext/>
      </w:pPr>
      <w:r>
        <w:rPr>
          <w:noProof/>
        </w:rPr>
        <w:lastRenderedPageBreak/>
        <w:drawing>
          <wp:inline distT="0" distB="0" distL="0" distR="0" wp14:anchorId="5E1773BF" wp14:editId="0E4FF2AC">
            <wp:extent cx="4860000" cy="8503200"/>
            <wp:effectExtent l="0" t="0" r="0" b="0"/>
            <wp:docPr id="3" name="Picture 3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computer,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85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E6AB" w14:textId="0DE29AF4" w:rsidR="002C7CCF" w:rsidRDefault="00210304" w:rsidP="00210304">
      <w:pPr>
        <w:pStyle w:val="Caption"/>
      </w:pPr>
      <w:r>
        <w:t xml:space="preserve">Figure </w:t>
      </w:r>
      <w:r w:rsidR="002678A1">
        <w:fldChar w:fldCharType="begin"/>
      </w:r>
      <w:r w:rsidR="002678A1">
        <w:instrText xml:space="preserve"> SEQ Figure \* ARABIC </w:instrText>
      </w:r>
      <w:r w:rsidR="002678A1">
        <w:fldChar w:fldCharType="separate"/>
      </w:r>
      <w:r w:rsidR="002678A1">
        <w:rPr>
          <w:noProof/>
        </w:rPr>
        <w:t>3</w:t>
      </w:r>
      <w:r w:rsidR="002678A1">
        <w:rPr>
          <w:noProof/>
        </w:rPr>
        <w:fldChar w:fldCharType="end"/>
      </w:r>
      <w:r>
        <w:t>: Added method - foundDisallowedDuplicate</w:t>
      </w:r>
    </w:p>
    <w:p w14:paraId="269E9423" w14:textId="77777777" w:rsidR="00210304" w:rsidRDefault="002C7CCF" w:rsidP="00210304">
      <w:pPr>
        <w:keepNext/>
      </w:pPr>
      <w:r>
        <w:rPr>
          <w:noProof/>
        </w:rPr>
        <w:lastRenderedPageBreak/>
        <w:drawing>
          <wp:inline distT="0" distB="0" distL="0" distR="0" wp14:anchorId="3CBCA13A" wp14:editId="21411065">
            <wp:extent cx="4860000" cy="8503200"/>
            <wp:effectExtent l="0" t="0" r="0" b="0"/>
            <wp:docPr id="4" name="Picture 4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computer,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85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3D1A" w14:textId="5AE33552" w:rsidR="002C7CCF" w:rsidRDefault="00210304" w:rsidP="00210304">
      <w:pPr>
        <w:pStyle w:val="Caption"/>
      </w:pPr>
      <w:r>
        <w:t xml:space="preserve">Figure </w:t>
      </w:r>
      <w:r w:rsidR="002678A1">
        <w:fldChar w:fldCharType="begin"/>
      </w:r>
      <w:r w:rsidR="002678A1">
        <w:instrText xml:space="preserve"> SEQ Figure \* ARABIC </w:instrText>
      </w:r>
      <w:r w:rsidR="002678A1">
        <w:fldChar w:fldCharType="separate"/>
      </w:r>
      <w:r w:rsidR="002678A1">
        <w:rPr>
          <w:noProof/>
        </w:rPr>
        <w:t>4</w:t>
      </w:r>
      <w:r w:rsidR="002678A1">
        <w:rPr>
          <w:noProof/>
        </w:rPr>
        <w:fldChar w:fldCharType="end"/>
      </w:r>
      <w:r>
        <w:t>: Substituted new method in 'if' statement</w:t>
      </w:r>
    </w:p>
    <w:p w14:paraId="5B564F03" w14:textId="77777777" w:rsidR="00210304" w:rsidRDefault="00210304" w:rsidP="00210304">
      <w:pPr>
        <w:keepNext/>
      </w:pPr>
      <w:r>
        <w:rPr>
          <w:noProof/>
        </w:rPr>
        <w:lastRenderedPageBreak/>
        <w:drawing>
          <wp:inline distT="0" distB="0" distL="0" distR="0" wp14:anchorId="4BC288B3" wp14:editId="4C4321DD">
            <wp:extent cx="4860000" cy="85032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85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1381" w14:textId="13FAA9B7" w:rsidR="002C7CCF" w:rsidRDefault="00210304" w:rsidP="00210304">
      <w:pPr>
        <w:pStyle w:val="Caption"/>
      </w:pPr>
      <w:r>
        <w:t xml:space="preserve">Figure </w:t>
      </w:r>
      <w:r w:rsidR="002678A1">
        <w:fldChar w:fldCharType="begin"/>
      </w:r>
      <w:r w:rsidR="002678A1">
        <w:instrText xml:space="preserve"> SEQ Figure \* ARABIC </w:instrText>
      </w:r>
      <w:r w:rsidR="002678A1">
        <w:fldChar w:fldCharType="separate"/>
      </w:r>
      <w:r w:rsidR="002678A1">
        <w:rPr>
          <w:noProof/>
        </w:rPr>
        <w:t>5</w:t>
      </w:r>
      <w:r w:rsidR="002678A1">
        <w:rPr>
          <w:noProof/>
        </w:rPr>
        <w:fldChar w:fldCharType="end"/>
      </w:r>
      <w:r>
        <w:t>: All tests passed</w:t>
      </w:r>
    </w:p>
    <w:p w14:paraId="46E386AE" w14:textId="0880D567" w:rsidR="008077EF" w:rsidRDefault="003B155C" w:rsidP="003B155C">
      <w:pPr>
        <w:pStyle w:val="Heading1"/>
      </w:pPr>
      <w:r>
        <w:lastRenderedPageBreak/>
        <w:t>Testing</w:t>
      </w:r>
    </w:p>
    <w:p w14:paraId="21B2A3E5" w14:textId="7BBE4DF4" w:rsidR="007F50F8" w:rsidRDefault="007F50F8" w:rsidP="007F50F8"/>
    <w:tbl>
      <w:tblPr>
        <w:tblStyle w:val="GridTable5Dark"/>
        <w:tblW w:w="0" w:type="auto"/>
        <w:tblLook w:val="0620" w:firstRow="1" w:lastRow="0" w:firstColumn="0" w:lastColumn="0" w:noHBand="1" w:noVBand="1"/>
      </w:tblPr>
      <w:tblGrid>
        <w:gridCol w:w="1413"/>
        <w:gridCol w:w="1701"/>
        <w:gridCol w:w="1600"/>
      </w:tblGrid>
      <w:tr w:rsidR="003B155C" w:rsidRPr="003B155C" w14:paraId="48D65631" w14:textId="77777777" w:rsidTr="003B15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3" w:type="dxa"/>
          </w:tcPr>
          <w:p w14:paraId="0422B4AA" w14:textId="25F8DC4B" w:rsidR="003B155C" w:rsidRPr="003B155C" w:rsidRDefault="003B155C" w:rsidP="003B15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Country</w:t>
            </w:r>
          </w:p>
        </w:tc>
        <w:tc>
          <w:tcPr>
            <w:tcW w:w="1701" w:type="dxa"/>
          </w:tcPr>
          <w:p w14:paraId="427995CE" w14:textId="0A70F674" w:rsidR="003B155C" w:rsidRPr="003B155C" w:rsidRDefault="003B155C" w:rsidP="003B15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City</w:t>
            </w:r>
          </w:p>
        </w:tc>
        <w:tc>
          <w:tcPr>
            <w:tcW w:w="1600" w:type="dxa"/>
          </w:tcPr>
          <w:p w14:paraId="4D74D494" w14:textId="044FDD94" w:rsidR="003B155C" w:rsidRPr="003B155C" w:rsidRDefault="003B155C" w:rsidP="003B15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Population</w:t>
            </w:r>
          </w:p>
        </w:tc>
      </w:tr>
      <w:tr w:rsidR="003B155C" w14:paraId="7C3805D1" w14:textId="77777777" w:rsidTr="003B155C">
        <w:tc>
          <w:tcPr>
            <w:tcW w:w="1413" w:type="dxa"/>
          </w:tcPr>
          <w:p w14:paraId="61B56AD8" w14:textId="5B5C67F9" w:rsidR="003B155C" w:rsidRDefault="003B155C" w:rsidP="003B155C">
            <w:r>
              <w:t>India</w:t>
            </w:r>
          </w:p>
        </w:tc>
        <w:tc>
          <w:tcPr>
            <w:tcW w:w="1701" w:type="dxa"/>
          </w:tcPr>
          <w:p w14:paraId="07D0C088" w14:textId="4FA20EE4" w:rsidR="003B155C" w:rsidRDefault="00DD0D2C" w:rsidP="007F50F8">
            <w:r>
              <w:t>D</w:t>
            </w:r>
            <w:r w:rsidR="003B155C">
              <w:t>elhi</w:t>
            </w:r>
          </w:p>
        </w:tc>
        <w:tc>
          <w:tcPr>
            <w:tcW w:w="1600" w:type="dxa"/>
          </w:tcPr>
          <w:p w14:paraId="6E76CFA2" w14:textId="2EA017EC" w:rsidR="003B155C" w:rsidRDefault="00DD0D2C" w:rsidP="007F50F8">
            <w:r>
              <w:t>28514000</w:t>
            </w:r>
          </w:p>
        </w:tc>
      </w:tr>
      <w:tr w:rsidR="003B155C" w14:paraId="0647651F" w14:textId="77777777" w:rsidTr="003B155C">
        <w:tc>
          <w:tcPr>
            <w:tcW w:w="1413" w:type="dxa"/>
          </w:tcPr>
          <w:p w14:paraId="0C442561" w14:textId="77777777" w:rsidR="003B155C" w:rsidRDefault="003B155C" w:rsidP="003B155C"/>
        </w:tc>
        <w:tc>
          <w:tcPr>
            <w:tcW w:w="1701" w:type="dxa"/>
          </w:tcPr>
          <w:p w14:paraId="2D5AB6DB" w14:textId="6A50D12F" w:rsidR="003B155C" w:rsidRDefault="00DD0D2C" w:rsidP="007F50F8">
            <w:r>
              <w:t>Mumbai</w:t>
            </w:r>
          </w:p>
        </w:tc>
        <w:tc>
          <w:tcPr>
            <w:tcW w:w="1600" w:type="dxa"/>
          </w:tcPr>
          <w:p w14:paraId="0C25C761" w14:textId="4EC279FF" w:rsidR="003B155C" w:rsidRDefault="00DD0D2C" w:rsidP="007F50F8">
            <w:r>
              <w:t>19980000</w:t>
            </w:r>
          </w:p>
        </w:tc>
      </w:tr>
      <w:tr w:rsidR="003B155C" w14:paraId="349B5304" w14:textId="77777777" w:rsidTr="003B155C">
        <w:tc>
          <w:tcPr>
            <w:tcW w:w="1413" w:type="dxa"/>
          </w:tcPr>
          <w:p w14:paraId="7BFF0E01" w14:textId="77777777" w:rsidR="003B155C" w:rsidRDefault="003B155C" w:rsidP="003B155C"/>
        </w:tc>
        <w:tc>
          <w:tcPr>
            <w:tcW w:w="1701" w:type="dxa"/>
          </w:tcPr>
          <w:p w14:paraId="02C941F7" w14:textId="24E51C10" w:rsidR="003B155C" w:rsidRDefault="00DD0D2C" w:rsidP="007F50F8">
            <w:r>
              <w:t>Chennai</w:t>
            </w:r>
          </w:p>
        </w:tc>
        <w:tc>
          <w:tcPr>
            <w:tcW w:w="1600" w:type="dxa"/>
          </w:tcPr>
          <w:p w14:paraId="7DF44F1C" w14:textId="15CF0D7F" w:rsidR="003B155C" w:rsidRDefault="00DD0D2C" w:rsidP="007F50F8">
            <w:r>
              <w:t>10456000</w:t>
            </w:r>
          </w:p>
        </w:tc>
      </w:tr>
      <w:tr w:rsidR="003B155C" w14:paraId="1BEBA68C" w14:textId="77777777" w:rsidTr="003B155C">
        <w:tc>
          <w:tcPr>
            <w:tcW w:w="1413" w:type="dxa"/>
          </w:tcPr>
          <w:p w14:paraId="45CC9233" w14:textId="3E10E81E" w:rsidR="003B155C" w:rsidRDefault="00DD0D2C" w:rsidP="003B155C">
            <w:r>
              <w:t>Australia</w:t>
            </w:r>
          </w:p>
        </w:tc>
        <w:tc>
          <w:tcPr>
            <w:tcW w:w="1701" w:type="dxa"/>
          </w:tcPr>
          <w:p w14:paraId="54118EE2" w14:textId="42269974" w:rsidR="003B155C" w:rsidRDefault="00DD0D2C" w:rsidP="007F50F8">
            <w:r>
              <w:t>Sydney</w:t>
            </w:r>
          </w:p>
        </w:tc>
        <w:tc>
          <w:tcPr>
            <w:tcW w:w="1600" w:type="dxa"/>
          </w:tcPr>
          <w:p w14:paraId="40A36492" w14:textId="4E73BDA4" w:rsidR="003B155C" w:rsidRDefault="00DD0D2C" w:rsidP="007F50F8">
            <w:r>
              <w:t>5367206</w:t>
            </w:r>
          </w:p>
        </w:tc>
      </w:tr>
      <w:tr w:rsidR="003B155C" w14:paraId="7888B2EC" w14:textId="77777777" w:rsidTr="003B155C">
        <w:tc>
          <w:tcPr>
            <w:tcW w:w="1413" w:type="dxa"/>
          </w:tcPr>
          <w:p w14:paraId="3A60F8E4" w14:textId="77777777" w:rsidR="003B155C" w:rsidRDefault="003B155C" w:rsidP="003B155C"/>
        </w:tc>
        <w:tc>
          <w:tcPr>
            <w:tcW w:w="1701" w:type="dxa"/>
          </w:tcPr>
          <w:p w14:paraId="353906DD" w14:textId="7FA6625A" w:rsidR="003B155C" w:rsidRDefault="00DD0D2C" w:rsidP="007F50F8">
            <w:r>
              <w:t>Melbourne</w:t>
            </w:r>
          </w:p>
        </w:tc>
        <w:tc>
          <w:tcPr>
            <w:tcW w:w="1600" w:type="dxa"/>
          </w:tcPr>
          <w:p w14:paraId="67C9236D" w14:textId="5F5B3946" w:rsidR="003B155C" w:rsidRDefault="00DD0D2C" w:rsidP="007F50F8">
            <w:r>
              <w:t>5159211</w:t>
            </w:r>
          </w:p>
        </w:tc>
      </w:tr>
      <w:tr w:rsidR="003B155C" w14:paraId="2111088F" w14:textId="77777777" w:rsidTr="003B155C">
        <w:tc>
          <w:tcPr>
            <w:tcW w:w="1413" w:type="dxa"/>
          </w:tcPr>
          <w:p w14:paraId="2F45058A" w14:textId="77777777" w:rsidR="003B155C" w:rsidRDefault="003B155C" w:rsidP="003B155C"/>
        </w:tc>
        <w:tc>
          <w:tcPr>
            <w:tcW w:w="1701" w:type="dxa"/>
          </w:tcPr>
          <w:p w14:paraId="05F25814" w14:textId="2120A3F8" w:rsidR="003B155C" w:rsidRDefault="00DD0D2C" w:rsidP="007F50F8">
            <w:r>
              <w:t>Brisbane</w:t>
            </w:r>
          </w:p>
        </w:tc>
        <w:tc>
          <w:tcPr>
            <w:tcW w:w="1600" w:type="dxa"/>
          </w:tcPr>
          <w:p w14:paraId="3D299BAE" w14:textId="049542A6" w:rsidR="003B155C" w:rsidRDefault="00DD0D2C" w:rsidP="007F50F8">
            <w:r>
              <w:t>2560720</w:t>
            </w:r>
          </w:p>
        </w:tc>
      </w:tr>
      <w:tr w:rsidR="00DD0D2C" w14:paraId="2DED7A77" w14:textId="77777777" w:rsidTr="003B155C">
        <w:tc>
          <w:tcPr>
            <w:tcW w:w="1413" w:type="dxa"/>
          </w:tcPr>
          <w:p w14:paraId="2419D36C" w14:textId="77777777" w:rsidR="00DD0D2C" w:rsidRDefault="00DD0D2C" w:rsidP="003B155C"/>
        </w:tc>
        <w:tc>
          <w:tcPr>
            <w:tcW w:w="1701" w:type="dxa"/>
          </w:tcPr>
          <w:p w14:paraId="0DD08F68" w14:textId="03B024D5" w:rsidR="00DD0D2C" w:rsidRDefault="00DD0D2C" w:rsidP="007F50F8">
            <w:r>
              <w:t>Perth</w:t>
            </w:r>
          </w:p>
        </w:tc>
        <w:tc>
          <w:tcPr>
            <w:tcW w:w="1600" w:type="dxa"/>
          </w:tcPr>
          <w:p w14:paraId="151A52F7" w14:textId="0DC679AC" w:rsidR="00DD0D2C" w:rsidRDefault="00DD0D2C" w:rsidP="007F50F8">
            <w:r>
              <w:t>2125760</w:t>
            </w:r>
          </w:p>
        </w:tc>
      </w:tr>
      <w:tr w:rsidR="003B155C" w14:paraId="20A025EE" w14:textId="77777777" w:rsidTr="003B155C">
        <w:tc>
          <w:tcPr>
            <w:tcW w:w="1413" w:type="dxa"/>
          </w:tcPr>
          <w:p w14:paraId="25821B09" w14:textId="77777777" w:rsidR="003B155C" w:rsidRDefault="003B155C" w:rsidP="003B155C"/>
        </w:tc>
        <w:tc>
          <w:tcPr>
            <w:tcW w:w="1701" w:type="dxa"/>
          </w:tcPr>
          <w:p w14:paraId="0B53EDE2" w14:textId="71EE2E81" w:rsidR="003B155C" w:rsidRDefault="00DD0D2C" w:rsidP="007F50F8">
            <w:r>
              <w:t>Adelaide</w:t>
            </w:r>
          </w:p>
        </w:tc>
        <w:tc>
          <w:tcPr>
            <w:tcW w:w="1600" w:type="dxa"/>
          </w:tcPr>
          <w:p w14:paraId="2DD9A0C3" w14:textId="585D031F" w:rsidR="003B155C" w:rsidRDefault="00DD0D2C" w:rsidP="007F50F8">
            <w:r>
              <w:t>1359760</w:t>
            </w:r>
          </w:p>
        </w:tc>
      </w:tr>
      <w:tr w:rsidR="00DD0D2C" w14:paraId="4524C40B" w14:textId="77777777" w:rsidTr="003B155C">
        <w:tc>
          <w:tcPr>
            <w:tcW w:w="1413" w:type="dxa"/>
          </w:tcPr>
          <w:p w14:paraId="6039A665" w14:textId="77777777" w:rsidR="00DD0D2C" w:rsidRDefault="00DD0D2C" w:rsidP="003B155C"/>
        </w:tc>
        <w:tc>
          <w:tcPr>
            <w:tcW w:w="1701" w:type="dxa"/>
          </w:tcPr>
          <w:p w14:paraId="1EB1644F" w14:textId="7D7D4936" w:rsidR="00DD0D2C" w:rsidRDefault="00DD0D2C" w:rsidP="007F50F8">
            <w:r>
              <w:t>Canberra</w:t>
            </w:r>
          </w:p>
        </w:tc>
        <w:tc>
          <w:tcPr>
            <w:tcW w:w="1600" w:type="dxa"/>
          </w:tcPr>
          <w:p w14:paraId="1661E898" w14:textId="091F0A5E" w:rsidR="00DD0D2C" w:rsidRDefault="00DD0D2C" w:rsidP="007F50F8">
            <w:r>
              <w:t>431834</w:t>
            </w:r>
          </w:p>
        </w:tc>
      </w:tr>
      <w:tr w:rsidR="00DD0D2C" w14:paraId="1D4856AD" w14:textId="77777777" w:rsidTr="003B155C">
        <w:tc>
          <w:tcPr>
            <w:tcW w:w="1413" w:type="dxa"/>
          </w:tcPr>
          <w:p w14:paraId="12CB66C3" w14:textId="77777777" w:rsidR="00DD0D2C" w:rsidRDefault="00DD0D2C" w:rsidP="003B155C"/>
        </w:tc>
        <w:tc>
          <w:tcPr>
            <w:tcW w:w="1701" w:type="dxa"/>
          </w:tcPr>
          <w:p w14:paraId="2031F97E" w14:textId="567BE09D" w:rsidR="00DD0D2C" w:rsidRDefault="00DD0D2C" w:rsidP="007F50F8">
            <w:r>
              <w:t>Hobart</w:t>
            </w:r>
          </w:p>
        </w:tc>
        <w:tc>
          <w:tcPr>
            <w:tcW w:w="1600" w:type="dxa"/>
          </w:tcPr>
          <w:p w14:paraId="383D2885" w14:textId="762CEBFE" w:rsidR="00DD0D2C" w:rsidRDefault="00DD0D2C" w:rsidP="007F50F8">
            <w:r>
              <w:t>238834</w:t>
            </w:r>
          </w:p>
        </w:tc>
      </w:tr>
      <w:tr w:rsidR="00DD0D2C" w14:paraId="3A470875" w14:textId="77777777" w:rsidTr="003B155C">
        <w:tc>
          <w:tcPr>
            <w:tcW w:w="1413" w:type="dxa"/>
          </w:tcPr>
          <w:p w14:paraId="7B31F4F3" w14:textId="77777777" w:rsidR="00DD0D2C" w:rsidRDefault="00DD0D2C" w:rsidP="003B155C"/>
        </w:tc>
        <w:tc>
          <w:tcPr>
            <w:tcW w:w="1701" w:type="dxa"/>
          </w:tcPr>
          <w:p w14:paraId="468F00C5" w14:textId="307E4D1A" w:rsidR="00DD0D2C" w:rsidRDefault="00DD0D2C" w:rsidP="007F50F8">
            <w:r>
              <w:t>Darwin</w:t>
            </w:r>
          </w:p>
        </w:tc>
        <w:tc>
          <w:tcPr>
            <w:tcW w:w="1600" w:type="dxa"/>
          </w:tcPr>
          <w:p w14:paraId="771D4E05" w14:textId="3E2B5710" w:rsidR="00DD0D2C" w:rsidRDefault="00DD0D2C" w:rsidP="007F50F8">
            <w:r>
              <w:t>147231</w:t>
            </w:r>
          </w:p>
        </w:tc>
      </w:tr>
      <w:tr w:rsidR="00DD0D2C" w14:paraId="6E69A683" w14:textId="77777777" w:rsidTr="003B155C">
        <w:tc>
          <w:tcPr>
            <w:tcW w:w="1413" w:type="dxa"/>
          </w:tcPr>
          <w:p w14:paraId="343C04A9" w14:textId="35BC0200" w:rsidR="00DD0D2C" w:rsidRDefault="00DD0D2C" w:rsidP="003B155C">
            <w:r>
              <w:t>USA</w:t>
            </w:r>
          </w:p>
        </w:tc>
        <w:tc>
          <w:tcPr>
            <w:tcW w:w="1701" w:type="dxa"/>
          </w:tcPr>
          <w:p w14:paraId="7D8BA02E" w14:textId="154E3877" w:rsidR="00DD0D2C" w:rsidRDefault="00C22641" w:rsidP="007F50F8">
            <w:r>
              <w:t>New York City</w:t>
            </w:r>
          </w:p>
        </w:tc>
        <w:tc>
          <w:tcPr>
            <w:tcW w:w="1600" w:type="dxa"/>
          </w:tcPr>
          <w:p w14:paraId="708D0E47" w14:textId="2963F22E" w:rsidR="00DD0D2C" w:rsidRDefault="00C22641" w:rsidP="007F50F8">
            <w:r>
              <w:t>8175133</w:t>
            </w:r>
          </w:p>
        </w:tc>
      </w:tr>
      <w:tr w:rsidR="00DD0D2C" w14:paraId="2C12BF0A" w14:textId="77777777" w:rsidTr="003B155C">
        <w:tc>
          <w:tcPr>
            <w:tcW w:w="1413" w:type="dxa"/>
          </w:tcPr>
          <w:p w14:paraId="6625DF02" w14:textId="77777777" w:rsidR="00DD0D2C" w:rsidRDefault="00DD0D2C" w:rsidP="003B155C"/>
        </w:tc>
        <w:tc>
          <w:tcPr>
            <w:tcW w:w="1701" w:type="dxa"/>
          </w:tcPr>
          <w:p w14:paraId="55E92D76" w14:textId="5321EFC0" w:rsidR="00DD0D2C" w:rsidRDefault="00C22641" w:rsidP="007F50F8">
            <w:r>
              <w:t>Los Angeles</w:t>
            </w:r>
          </w:p>
        </w:tc>
        <w:tc>
          <w:tcPr>
            <w:tcW w:w="1600" w:type="dxa"/>
          </w:tcPr>
          <w:p w14:paraId="6D81EA9F" w14:textId="19F111C5" w:rsidR="00DD0D2C" w:rsidRDefault="00C22641" w:rsidP="007F50F8">
            <w:r>
              <w:t>3971883</w:t>
            </w:r>
          </w:p>
        </w:tc>
      </w:tr>
      <w:tr w:rsidR="00DD0D2C" w14:paraId="29363FB8" w14:textId="77777777" w:rsidTr="003B155C">
        <w:tc>
          <w:tcPr>
            <w:tcW w:w="1413" w:type="dxa"/>
          </w:tcPr>
          <w:p w14:paraId="66379E0D" w14:textId="77777777" w:rsidR="00DD0D2C" w:rsidRDefault="00DD0D2C" w:rsidP="003B155C"/>
        </w:tc>
        <w:tc>
          <w:tcPr>
            <w:tcW w:w="1701" w:type="dxa"/>
          </w:tcPr>
          <w:p w14:paraId="7EB73422" w14:textId="2D7317FA" w:rsidR="00DD0D2C" w:rsidRDefault="00C22641" w:rsidP="007F50F8">
            <w:r>
              <w:t>Chicago</w:t>
            </w:r>
          </w:p>
        </w:tc>
        <w:tc>
          <w:tcPr>
            <w:tcW w:w="1600" w:type="dxa"/>
          </w:tcPr>
          <w:p w14:paraId="5557ED44" w14:textId="072F0BB1" w:rsidR="00DD0D2C" w:rsidRDefault="00C22641" w:rsidP="007F50F8">
            <w:r>
              <w:t>2720546</w:t>
            </w:r>
          </w:p>
        </w:tc>
      </w:tr>
      <w:tr w:rsidR="00DD0D2C" w14:paraId="08F092ED" w14:textId="77777777" w:rsidTr="003B155C">
        <w:tc>
          <w:tcPr>
            <w:tcW w:w="1413" w:type="dxa"/>
          </w:tcPr>
          <w:p w14:paraId="21372C8B" w14:textId="069BA718" w:rsidR="00DD0D2C" w:rsidRDefault="00C22641" w:rsidP="003B155C">
            <w:r>
              <w:t>Canada</w:t>
            </w:r>
          </w:p>
        </w:tc>
        <w:tc>
          <w:tcPr>
            <w:tcW w:w="1701" w:type="dxa"/>
          </w:tcPr>
          <w:p w14:paraId="5CB49AE6" w14:textId="0FED95D2" w:rsidR="00DD0D2C" w:rsidRDefault="00C22641" w:rsidP="007F50F8">
            <w:r>
              <w:t>Toronto</w:t>
            </w:r>
          </w:p>
        </w:tc>
        <w:tc>
          <w:tcPr>
            <w:tcW w:w="1600" w:type="dxa"/>
          </w:tcPr>
          <w:p w14:paraId="17A7518F" w14:textId="54C7185B" w:rsidR="00DD0D2C" w:rsidRDefault="00C22641" w:rsidP="007F50F8">
            <w:r>
              <w:t>5928040</w:t>
            </w:r>
          </w:p>
        </w:tc>
      </w:tr>
      <w:tr w:rsidR="00DD0D2C" w14:paraId="7FD8EAD3" w14:textId="77777777" w:rsidTr="003B155C">
        <w:tc>
          <w:tcPr>
            <w:tcW w:w="1413" w:type="dxa"/>
          </w:tcPr>
          <w:p w14:paraId="10413583" w14:textId="77777777" w:rsidR="00DD0D2C" w:rsidRDefault="00DD0D2C" w:rsidP="003B155C"/>
        </w:tc>
        <w:tc>
          <w:tcPr>
            <w:tcW w:w="1701" w:type="dxa"/>
          </w:tcPr>
          <w:p w14:paraId="30AEAAE6" w14:textId="11E407FE" w:rsidR="00DD0D2C" w:rsidRDefault="00C22641" w:rsidP="007F50F8">
            <w:r>
              <w:t>Montreal</w:t>
            </w:r>
          </w:p>
        </w:tc>
        <w:tc>
          <w:tcPr>
            <w:tcW w:w="1600" w:type="dxa"/>
          </w:tcPr>
          <w:p w14:paraId="37DEF7E5" w14:textId="590A6ECB" w:rsidR="00DD0D2C" w:rsidRDefault="00C22641" w:rsidP="007F50F8">
            <w:r>
              <w:t>4098927</w:t>
            </w:r>
          </w:p>
        </w:tc>
      </w:tr>
      <w:tr w:rsidR="00C22641" w14:paraId="5F75E3B4" w14:textId="77777777" w:rsidTr="003B155C">
        <w:tc>
          <w:tcPr>
            <w:tcW w:w="1413" w:type="dxa"/>
          </w:tcPr>
          <w:p w14:paraId="7639F583" w14:textId="77777777" w:rsidR="00C22641" w:rsidRDefault="00C22641" w:rsidP="003B155C"/>
        </w:tc>
        <w:tc>
          <w:tcPr>
            <w:tcW w:w="1701" w:type="dxa"/>
          </w:tcPr>
          <w:p w14:paraId="288C94C8" w14:textId="365CFE0E" w:rsidR="00C22641" w:rsidRDefault="00C22641" w:rsidP="007F50F8">
            <w:r>
              <w:t>Vancouver</w:t>
            </w:r>
          </w:p>
        </w:tc>
        <w:tc>
          <w:tcPr>
            <w:tcW w:w="1600" w:type="dxa"/>
          </w:tcPr>
          <w:p w14:paraId="34348F9A" w14:textId="3B666335" w:rsidR="00C22641" w:rsidRDefault="00C22641" w:rsidP="007F50F8">
            <w:r>
              <w:t>2463431</w:t>
            </w:r>
          </w:p>
        </w:tc>
      </w:tr>
    </w:tbl>
    <w:p w14:paraId="4EC17370" w14:textId="77777777" w:rsidR="003B155C" w:rsidRDefault="003B155C" w:rsidP="007F50F8"/>
    <w:tbl>
      <w:tblPr>
        <w:tblStyle w:val="GridTable5Dark"/>
        <w:tblW w:w="8950" w:type="dxa"/>
        <w:tblLook w:val="0420" w:firstRow="1" w:lastRow="0" w:firstColumn="0" w:lastColumn="0" w:noHBand="0" w:noVBand="1"/>
      </w:tblPr>
      <w:tblGrid>
        <w:gridCol w:w="850"/>
        <w:gridCol w:w="2547"/>
        <w:gridCol w:w="2268"/>
        <w:gridCol w:w="1701"/>
        <w:gridCol w:w="1584"/>
      </w:tblGrid>
      <w:tr w:rsidR="00C22641" w:rsidRPr="003B155C" w14:paraId="36A80F67" w14:textId="77777777" w:rsidTr="00422E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50" w:type="dxa"/>
          </w:tcPr>
          <w:p w14:paraId="5E4D7094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Case</w:t>
            </w:r>
          </w:p>
        </w:tc>
        <w:tc>
          <w:tcPr>
            <w:tcW w:w="2547" w:type="dxa"/>
          </w:tcPr>
          <w:p w14:paraId="5BE4B402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14:paraId="6FDA8D2F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Expected</w:t>
            </w:r>
          </w:p>
        </w:tc>
        <w:tc>
          <w:tcPr>
            <w:tcW w:w="1701" w:type="dxa"/>
          </w:tcPr>
          <w:p w14:paraId="2E6749D3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Actual</w:t>
            </w:r>
          </w:p>
        </w:tc>
        <w:tc>
          <w:tcPr>
            <w:tcW w:w="1584" w:type="dxa"/>
          </w:tcPr>
          <w:p w14:paraId="4B87DFF8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Evidence</w:t>
            </w:r>
          </w:p>
        </w:tc>
      </w:tr>
      <w:tr w:rsidR="00C22641" w14:paraId="6A31B709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6863A1E1" w14:textId="1B864F12" w:rsidR="003B155C" w:rsidRDefault="00C22641" w:rsidP="00B97BF6">
            <w:pPr>
              <w:jc w:val="center"/>
            </w:pPr>
            <w:r>
              <w:t>#1</w:t>
            </w:r>
          </w:p>
        </w:tc>
        <w:tc>
          <w:tcPr>
            <w:tcW w:w="2547" w:type="dxa"/>
          </w:tcPr>
          <w:p w14:paraId="51462F2C" w14:textId="5CE7C0D9" w:rsidR="003B155C" w:rsidRDefault="00C22641" w:rsidP="00B97BF6">
            <w:r>
              <w:t>Open application with no data file</w:t>
            </w:r>
          </w:p>
        </w:tc>
        <w:tc>
          <w:tcPr>
            <w:tcW w:w="2268" w:type="dxa"/>
          </w:tcPr>
          <w:p w14:paraId="0C8C7D2F" w14:textId="313F875D" w:rsidR="003B155C" w:rsidRDefault="00C22641" w:rsidP="00B97BF6">
            <w:r>
              <w:t>Display empty listviews</w:t>
            </w:r>
          </w:p>
        </w:tc>
        <w:tc>
          <w:tcPr>
            <w:tcW w:w="1701" w:type="dxa"/>
          </w:tcPr>
          <w:p w14:paraId="04AB3185" w14:textId="3FB1486C" w:rsidR="003B155C" w:rsidRDefault="004D7C80" w:rsidP="00B97BF6">
            <w:r>
              <w:t>As expected</w:t>
            </w:r>
          </w:p>
        </w:tc>
        <w:tc>
          <w:tcPr>
            <w:tcW w:w="1584" w:type="dxa"/>
          </w:tcPr>
          <w:p w14:paraId="36976CB2" w14:textId="5CA9B193" w:rsidR="003B155C" w:rsidRDefault="004D7C80" w:rsidP="00B97BF6">
            <w:r>
              <w:t>Figure 6</w:t>
            </w:r>
          </w:p>
        </w:tc>
      </w:tr>
      <w:tr w:rsidR="004D7C80" w14:paraId="4255FF36" w14:textId="77777777" w:rsidTr="00422E2C">
        <w:tc>
          <w:tcPr>
            <w:tcW w:w="850" w:type="dxa"/>
          </w:tcPr>
          <w:p w14:paraId="1047D453" w14:textId="3DBEB9BC" w:rsidR="004D7C80" w:rsidRDefault="004D7C80" w:rsidP="004D7C80">
            <w:pPr>
              <w:jc w:val="center"/>
            </w:pPr>
            <w:r>
              <w:t>#2</w:t>
            </w:r>
          </w:p>
        </w:tc>
        <w:tc>
          <w:tcPr>
            <w:tcW w:w="2547" w:type="dxa"/>
          </w:tcPr>
          <w:p w14:paraId="2EA937E4" w14:textId="31866FCB" w:rsidR="004D7C80" w:rsidRDefault="004D7C80" w:rsidP="004D7C80">
            <w:r>
              <w:t>Add first country</w:t>
            </w:r>
          </w:p>
        </w:tc>
        <w:tc>
          <w:tcPr>
            <w:tcW w:w="2268" w:type="dxa"/>
          </w:tcPr>
          <w:p w14:paraId="2CD1E119" w14:textId="7D482BB8" w:rsidR="004D7C80" w:rsidRDefault="004D7C80" w:rsidP="004D7C80">
            <w:r>
              <w:t>Display country in listview</w:t>
            </w:r>
          </w:p>
        </w:tc>
        <w:tc>
          <w:tcPr>
            <w:tcW w:w="1701" w:type="dxa"/>
          </w:tcPr>
          <w:p w14:paraId="0AB54990" w14:textId="527B00EA" w:rsidR="004D7C80" w:rsidRDefault="004D7C80" w:rsidP="004D7C80">
            <w:r>
              <w:t>As expected</w:t>
            </w:r>
          </w:p>
        </w:tc>
        <w:tc>
          <w:tcPr>
            <w:tcW w:w="1584" w:type="dxa"/>
          </w:tcPr>
          <w:p w14:paraId="2A8125CB" w14:textId="6558D099" w:rsidR="004D7C80" w:rsidRDefault="004D7C80" w:rsidP="004D7C80">
            <w:r>
              <w:t xml:space="preserve">Figure </w:t>
            </w:r>
            <w:r>
              <w:t>7</w:t>
            </w:r>
          </w:p>
          <w:p w14:paraId="67D3C5BE" w14:textId="4C8260E3" w:rsidR="004D7C80" w:rsidRDefault="004D7C80" w:rsidP="004D7C80">
            <w:r>
              <w:t xml:space="preserve">Figure </w:t>
            </w:r>
            <w:r>
              <w:t>8</w:t>
            </w:r>
          </w:p>
        </w:tc>
      </w:tr>
      <w:tr w:rsidR="00D66A0E" w14:paraId="705971AF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782C97C0" w14:textId="376BBA87" w:rsidR="00D66A0E" w:rsidRDefault="00D66A0E" w:rsidP="00D66A0E">
            <w:pPr>
              <w:jc w:val="center"/>
            </w:pPr>
            <w:r>
              <w:t>#3</w:t>
            </w:r>
          </w:p>
        </w:tc>
        <w:tc>
          <w:tcPr>
            <w:tcW w:w="2547" w:type="dxa"/>
          </w:tcPr>
          <w:p w14:paraId="61C6987C" w14:textId="584D214C" w:rsidR="00D66A0E" w:rsidRDefault="00D66A0E" w:rsidP="00D66A0E">
            <w:r>
              <w:t>Add first city to country (in #2)</w:t>
            </w:r>
          </w:p>
        </w:tc>
        <w:tc>
          <w:tcPr>
            <w:tcW w:w="2268" w:type="dxa"/>
          </w:tcPr>
          <w:p w14:paraId="1AD4B114" w14:textId="514B9D8B" w:rsidR="00D66A0E" w:rsidRDefault="00D66A0E" w:rsidP="00D66A0E">
            <w:r>
              <w:t>Display city in listview</w:t>
            </w:r>
          </w:p>
        </w:tc>
        <w:tc>
          <w:tcPr>
            <w:tcW w:w="1701" w:type="dxa"/>
          </w:tcPr>
          <w:p w14:paraId="6C9A128C" w14:textId="5F4D0239" w:rsidR="00D66A0E" w:rsidRDefault="00D66A0E" w:rsidP="00D66A0E">
            <w:r>
              <w:t>As expected</w:t>
            </w:r>
          </w:p>
        </w:tc>
        <w:tc>
          <w:tcPr>
            <w:tcW w:w="1584" w:type="dxa"/>
          </w:tcPr>
          <w:p w14:paraId="35AC5461" w14:textId="31B2CD85" w:rsidR="00D66A0E" w:rsidRDefault="00D66A0E" w:rsidP="00D66A0E">
            <w:r>
              <w:t xml:space="preserve">Figure </w:t>
            </w:r>
            <w:r>
              <w:t>9</w:t>
            </w:r>
          </w:p>
          <w:p w14:paraId="6DC66D3B" w14:textId="68E59DE9" w:rsidR="00D66A0E" w:rsidRDefault="00D66A0E" w:rsidP="00D66A0E">
            <w:r>
              <w:t xml:space="preserve">Figure </w:t>
            </w:r>
            <w:r>
              <w:t>10</w:t>
            </w:r>
          </w:p>
        </w:tc>
      </w:tr>
      <w:tr w:rsidR="00027992" w14:paraId="42EEF479" w14:textId="77777777" w:rsidTr="00422E2C">
        <w:tc>
          <w:tcPr>
            <w:tcW w:w="850" w:type="dxa"/>
          </w:tcPr>
          <w:p w14:paraId="326B2D27" w14:textId="06368584" w:rsidR="00027992" w:rsidRDefault="00027992" w:rsidP="00027992">
            <w:pPr>
              <w:jc w:val="center"/>
            </w:pPr>
            <w:r>
              <w:t>#4</w:t>
            </w:r>
          </w:p>
        </w:tc>
        <w:tc>
          <w:tcPr>
            <w:tcW w:w="2547" w:type="dxa"/>
          </w:tcPr>
          <w:p w14:paraId="54AFFE45" w14:textId="40998862" w:rsidR="00027992" w:rsidRDefault="00027992" w:rsidP="00027992">
            <w:r>
              <w:t>Add next country</w:t>
            </w:r>
          </w:p>
        </w:tc>
        <w:tc>
          <w:tcPr>
            <w:tcW w:w="2268" w:type="dxa"/>
          </w:tcPr>
          <w:p w14:paraId="7EBA7361" w14:textId="75EDBE24" w:rsidR="00027992" w:rsidRDefault="00027992" w:rsidP="00027992">
            <w:r>
              <w:t>Display both countries in listview</w:t>
            </w:r>
          </w:p>
        </w:tc>
        <w:tc>
          <w:tcPr>
            <w:tcW w:w="1701" w:type="dxa"/>
          </w:tcPr>
          <w:p w14:paraId="51E95A08" w14:textId="73B67511" w:rsidR="00027992" w:rsidRDefault="00027992" w:rsidP="00027992">
            <w:r>
              <w:t>As expected</w:t>
            </w:r>
          </w:p>
        </w:tc>
        <w:tc>
          <w:tcPr>
            <w:tcW w:w="1584" w:type="dxa"/>
          </w:tcPr>
          <w:p w14:paraId="7B0048E7" w14:textId="158FFDE6" w:rsidR="00027992" w:rsidRDefault="00027992" w:rsidP="00027992">
            <w:r>
              <w:t xml:space="preserve">Figure </w:t>
            </w:r>
            <w:r>
              <w:t>11</w:t>
            </w:r>
          </w:p>
          <w:p w14:paraId="002FC040" w14:textId="7C1E34EB" w:rsidR="00027992" w:rsidRDefault="00027992" w:rsidP="00027992">
            <w:r>
              <w:t xml:space="preserve">Figure </w:t>
            </w:r>
            <w:r>
              <w:t>12</w:t>
            </w:r>
          </w:p>
        </w:tc>
      </w:tr>
      <w:tr w:rsidR="00027992" w14:paraId="6612CD62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642599A7" w14:textId="09FC832F" w:rsidR="00027992" w:rsidRDefault="00027992" w:rsidP="00027992">
            <w:pPr>
              <w:jc w:val="center"/>
            </w:pPr>
            <w:r>
              <w:t>#5</w:t>
            </w:r>
          </w:p>
        </w:tc>
        <w:tc>
          <w:tcPr>
            <w:tcW w:w="2547" w:type="dxa"/>
          </w:tcPr>
          <w:p w14:paraId="11847FC6" w14:textId="71F4534A" w:rsidR="00027992" w:rsidRDefault="00027992" w:rsidP="00027992">
            <w:r>
              <w:t>Add first city to country (in #4)</w:t>
            </w:r>
          </w:p>
        </w:tc>
        <w:tc>
          <w:tcPr>
            <w:tcW w:w="2268" w:type="dxa"/>
          </w:tcPr>
          <w:p w14:paraId="23269C2F" w14:textId="789E2E74" w:rsidR="00027992" w:rsidRDefault="00027992" w:rsidP="00027992">
            <w:r>
              <w:t>Display that city alone, in listview</w:t>
            </w:r>
          </w:p>
        </w:tc>
        <w:tc>
          <w:tcPr>
            <w:tcW w:w="1701" w:type="dxa"/>
          </w:tcPr>
          <w:p w14:paraId="1B4274F8" w14:textId="39B5F4CD" w:rsidR="00027992" w:rsidRDefault="00027992" w:rsidP="00027992">
            <w:r>
              <w:t>As expected</w:t>
            </w:r>
          </w:p>
        </w:tc>
        <w:tc>
          <w:tcPr>
            <w:tcW w:w="1584" w:type="dxa"/>
          </w:tcPr>
          <w:p w14:paraId="0359AEA7" w14:textId="27361DD7" w:rsidR="00027992" w:rsidRDefault="00027992" w:rsidP="00027992">
            <w:r>
              <w:t xml:space="preserve">Figure </w:t>
            </w:r>
            <w:r w:rsidR="00C267AD">
              <w:t>13</w:t>
            </w:r>
          </w:p>
          <w:p w14:paraId="5F8E02EB" w14:textId="0AA00BBA" w:rsidR="00027992" w:rsidRDefault="00027992" w:rsidP="00027992">
            <w:r>
              <w:t xml:space="preserve">Figure </w:t>
            </w:r>
            <w:r w:rsidR="00C267AD">
              <w:t>14</w:t>
            </w:r>
          </w:p>
        </w:tc>
      </w:tr>
      <w:tr w:rsidR="00027992" w14:paraId="6369468E" w14:textId="77777777" w:rsidTr="00422E2C">
        <w:tc>
          <w:tcPr>
            <w:tcW w:w="850" w:type="dxa"/>
          </w:tcPr>
          <w:p w14:paraId="796C60C5" w14:textId="7113D619" w:rsidR="00027992" w:rsidRDefault="00027992" w:rsidP="00027992">
            <w:pPr>
              <w:jc w:val="center"/>
            </w:pPr>
            <w:r w:rsidRPr="00412BB9">
              <w:t>#</w:t>
            </w:r>
            <w:r>
              <w:t>6</w:t>
            </w:r>
          </w:p>
        </w:tc>
        <w:tc>
          <w:tcPr>
            <w:tcW w:w="2547" w:type="dxa"/>
          </w:tcPr>
          <w:p w14:paraId="4DC97055" w14:textId="5188261C" w:rsidR="00027992" w:rsidRDefault="00027992" w:rsidP="00027992">
            <w:r w:rsidRPr="00412BB9">
              <w:t>Add next country</w:t>
            </w:r>
          </w:p>
        </w:tc>
        <w:tc>
          <w:tcPr>
            <w:tcW w:w="2268" w:type="dxa"/>
          </w:tcPr>
          <w:p w14:paraId="43E75601" w14:textId="4CE0B0AC" w:rsidR="00027992" w:rsidRDefault="00027992" w:rsidP="00027992">
            <w:r w:rsidRPr="00412BB9">
              <w:t xml:space="preserve">Display </w:t>
            </w:r>
            <w:r>
              <w:t>all three</w:t>
            </w:r>
            <w:r w:rsidRPr="00412BB9">
              <w:t xml:space="preserve"> countries in listview</w:t>
            </w:r>
          </w:p>
        </w:tc>
        <w:tc>
          <w:tcPr>
            <w:tcW w:w="1701" w:type="dxa"/>
          </w:tcPr>
          <w:p w14:paraId="1CDB3823" w14:textId="147D3E68" w:rsidR="00027992" w:rsidRDefault="00027992" w:rsidP="00027992">
            <w:r>
              <w:t>As expected</w:t>
            </w:r>
          </w:p>
        </w:tc>
        <w:tc>
          <w:tcPr>
            <w:tcW w:w="1584" w:type="dxa"/>
          </w:tcPr>
          <w:p w14:paraId="084ECDCB" w14:textId="057135DB" w:rsidR="00027992" w:rsidRDefault="00027992" w:rsidP="00027992">
            <w:r>
              <w:t xml:space="preserve">Figure </w:t>
            </w:r>
            <w:r w:rsidR="00E6677C">
              <w:t>15</w:t>
            </w:r>
          </w:p>
          <w:p w14:paraId="21054D0A" w14:textId="218CD69E" w:rsidR="00027992" w:rsidRDefault="00027992" w:rsidP="00027992">
            <w:r>
              <w:t xml:space="preserve">Figure </w:t>
            </w:r>
            <w:r w:rsidR="00E6677C">
              <w:t>16</w:t>
            </w:r>
          </w:p>
        </w:tc>
      </w:tr>
      <w:tr w:rsidR="00027992" w14:paraId="7C08EE87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08D64D83" w14:textId="01778988" w:rsidR="00027992" w:rsidRDefault="00027992" w:rsidP="00027992">
            <w:pPr>
              <w:jc w:val="center"/>
            </w:pPr>
            <w:r>
              <w:t>#</w:t>
            </w:r>
            <w:r>
              <w:t>7</w:t>
            </w:r>
          </w:p>
        </w:tc>
        <w:tc>
          <w:tcPr>
            <w:tcW w:w="2547" w:type="dxa"/>
          </w:tcPr>
          <w:p w14:paraId="20685CAE" w14:textId="4CB5AAFB" w:rsidR="00027992" w:rsidRDefault="00027992" w:rsidP="00027992">
            <w:r>
              <w:t>Add first city to country</w:t>
            </w:r>
            <w:r>
              <w:t xml:space="preserve"> </w:t>
            </w:r>
            <w:r>
              <w:t>(in #</w:t>
            </w:r>
            <w:r>
              <w:t>6</w:t>
            </w:r>
            <w:r>
              <w:t>)</w:t>
            </w:r>
          </w:p>
        </w:tc>
        <w:tc>
          <w:tcPr>
            <w:tcW w:w="2268" w:type="dxa"/>
          </w:tcPr>
          <w:p w14:paraId="5EB83AA1" w14:textId="77777777" w:rsidR="00027992" w:rsidRDefault="00027992" w:rsidP="00027992">
            <w:r>
              <w:t>Display that city alone, in listview</w:t>
            </w:r>
          </w:p>
        </w:tc>
        <w:tc>
          <w:tcPr>
            <w:tcW w:w="1701" w:type="dxa"/>
          </w:tcPr>
          <w:p w14:paraId="5CAE0DE6" w14:textId="23CFDEC5" w:rsidR="00027992" w:rsidRDefault="00027992" w:rsidP="00027992">
            <w:r>
              <w:t>As expected</w:t>
            </w:r>
          </w:p>
        </w:tc>
        <w:tc>
          <w:tcPr>
            <w:tcW w:w="1584" w:type="dxa"/>
          </w:tcPr>
          <w:p w14:paraId="332C2FE3" w14:textId="563DDABF" w:rsidR="00027992" w:rsidRDefault="00027992" w:rsidP="00027992">
            <w:r>
              <w:t xml:space="preserve">Figure </w:t>
            </w:r>
            <w:r w:rsidR="00E6677C">
              <w:t>17</w:t>
            </w:r>
          </w:p>
          <w:p w14:paraId="1C582179" w14:textId="275C84B8" w:rsidR="00027992" w:rsidRDefault="00027992" w:rsidP="00027992">
            <w:r>
              <w:t xml:space="preserve">Figure </w:t>
            </w:r>
            <w:r w:rsidR="00E6677C">
              <w:t>18</w:t>
            </w:r>
          </w:p>
        </w:tc>
      </w:tr>
      <w:tr w:rsidR="00027992" w14:paraId="7BC52567" w14:textId="77777777" w:rsidTr="00422E2C">
        <w:tc>
          <w:tcPr>
            <w:tcW w:w="850" w:type="dxa"/>
          </w:tcPr>
          <w:p w14:paraId="7A5E0489" w14:textId="40168A87" w:rsidR="00027992" w:rsidRDefault="00027992" w:rsidP="00027992">
            <w:pPr>
              <w:jc w:val="center"/>
            </w:pPr>
            <w:r>
              <w:t>#8</w:t>
            </w:r>
          </w:p>
        </w:tc>
        <w:tc>
          <w:tcPr>
            <w:tcW w:w="2547" w:type="dxa"/>
          </w:tcPr>
          <w:p w14:paraId="03E0F71B" w14:textId="26DBA529" w:rsidR="00027992" w:rsidRDefault="00027992" w:rsidP="00027992">
            <w:r>
              <w:t xml:space="preserve">Select first </w:t>
            </w:r>
            <w:r w:rsidR="00E6677C">
              <w:t>country</w:t>
            </w:r>
            <w:r>
              <w:t xml:space="preserve"> in listview</w:t>
            </w:r>
          </w:p>
        </w:tc>
        <w:tc>
          <w:tcPr>
            <w:tcW w:w="2268" w:type="dxa"/>
          </w:tcPr>
          <w:p w14:paraId="687479AF" w14:textId="11A5F9A6" w:rsidR="00027992" w:rsidRDefault="00027992" w:rsidP="00027992">
            <w:r>
              <w:t>It’s one city will display, alone in listvew</w:t>
            </w:r>
          </w:p>
        </w:tc>
        <w:tc>
          <w:tcPr>
            <w:tcW w:w="1701" w:type="dxa"/>
          </w:tcPr>
          <w:p w14:paraId="576D153A" w14:textId="78A1EDE0" w:rsidR="00027992" w:rsidRDefault="00027992" w:rsidP="00027992">
            <w:r>
              <w:t>As expected</w:t>
            </w:r>
          </w:p>
        </w:tc>
        <w:tc>
          <w:tcPr>
            <w:tcW w:w="1584" w:type="dxa"/>
          </w:tcPr>
          <w:p w14:paraId="0ED42611" w14:textId="350F1B3B" w:rsidR="00027992" w:rsidRDefault="00027992" w:rsidP="00E6677C">
            <w:r>
              <w:t xml:space="preserve">Figure </w:t>
            </w:r>
            <w:r w:rsidR="00E6677C">
              <w:t>19</w:t>
            </w:r>
          </w:p>
        </w:tc>
      </w:tr>
      <w:tr w:rsidR="00027992" w14:paraId="2123BE18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296323DF" w14:textId="2A774C0A" w:rsidR="00027992" w:rsidRDefault="00027992" w:rsidP="00027992">
            <w:pPr>
              <w:jc w:val="center"/>
            </w:pPr>
            <w:r w:rsidRPr="00412BB9">
              <w:t>#</w:t>
            </w:r>
            <w:r>
              <w:t>9</w:t>
            </w:r>
          </w:p>
        </w:tc>
        <w:tc>
          <w:tcPr>
            <w:tcW w:w="2547" w:type="dxa"/>
          </w:tcPr>
          <w:p w14:paraId="5B63FB53" w14:textId="38A9DD59" w:rsidR="00027992" w:rsidRDefault="00027992" w:rsidP="00027992">
            <w:r w:rsidRPr="00412BB9">
              <w:t xml:space="preserve">Add </w:t>
            </w:r>
            <w:r>
              <w:t>last</w:t>
            </w:r>
            <w:r w:rsidRPr="00412BB9">
              <w:t xml:space="preserve"> country</w:t>
            </w:r>
          </w:p>
        </w:tc>
        <w:tc>
          <w:tcPr>
            <w:tcW w:w="2268" w:type="dxa"/>
          </w:tcPr>
          <w:p w14:paraId="25AD8CC6" w14:textId="0588451F" w:rsidR="00027992" w:rsidRDefault="00027992" w:rsidP="00027992">
            <w:r w:rsidRPr="00412BB9">
              <w:t xml:space="preserve">Display </w:t>
            </w:r>
            <w:r>
              <w:t xml:space="preserve">all </w:t>
            </w:r>
            <w:r>
              <w:t>four</w:t>
            </w:r>
            <w:r w:rsidRPr="00412BB9">
              <w:t xml:space="preserve"> countries in listview</w:t>
            </w:r>
          </w:p>
        </w:tc>
        <w:tc>
          <w:tcPr>
            <w:tcW w:w="1701" w:type="dxa"/>
          </w:tcPr>
          <w:p w14:paraId="0DFE57CE" w14:textId="772FA10F" w:rsidR="00027992" w:rsidRDefault="00027992" w:rsidP="00027992">
            <w:r>
              <w:t>As expected</w:t>
            </w:r>
          </w:p>
        </w:tc>
        <w:tc>
          <w:tcPr>
            <w:tcW w:w="1584" w:type="dxa"/>
          </w:tcPr>
          <w:p w14:paraId="5AFF4E38" w14:textId="0E816C9E" w:rsidR="00027992" w:rsidRDefault="00027992" w:rsidP="00027992">
            <w:r>
              <w:t xml:space="preserve">Figure </w:t>
            </w:r>
            <w:r w:rsidR="00E6677C">
              <w:t>20</w:t>
            </w:r>
          </w:p>
          <w:p w14:paraId="717B4570" w14:textId="65746736" w:rsidR="00027992" w:rsidRDefault="00027992" w:rsidP="00027992">
            <w:r>
              <w:t xml:space="preserve">Figure </w:t>
            </w:r>
            <w:r w:rsidR="00E6677C">
              <w:t>21</w:t>
            </w:r>
          </w:p>
        </w:tc>
      </w:tr>
      <w:tr w:rsidR="00027992" w14:paraId="145C765C" w14:textId="77777777" w:rsidTr="00422E2C">
        <w:tc>
          <w:tcPr>
            <w:tcW w:w="850" w:type="dxa"/>
          </w:tcPr>
          <w:p w14:paraId="7340617A" w14:textId="1F88B081" w:rsidR="00027992" w:rsidRDefault="00027992" w:rsidP="00027992">
            <w:pPr>
              <w:jc w:val="center"/>
            </w:pPr>
            <w:r>
              <w:t>#</w:t>
            </w:r>
            <w:r>
              <w:t>10</w:t>
            </w:r>
          </w:p>
        </w:tc>
        <w:tc>
          <w:tcPr>
            <w:tcW w:w="2547" w:type="dxa"/>
          </w:tcPr>
          <w:p w14:paraId="07E87F75" w14:textId="35D834A1" w:rsidR="00027992" w:rsidRDefault="00027992" w:rsidP="00027992">
            <w:r>
              <w:t>Add first city to country</w:t>
            </w:r>
            <w:r>
              <w:br/>
              <w:t>(in #</w:t>
            </w:r>
            <w:r>
              <w:t>9</w:t>
            </w:r>
            <w:r>
              <w:t>)</w:t>
            </w:r>
          </w:p>
        </w:tc>
        <w:tc>
          <w:tcPr>
            <w:tcW w:w="2268" w:type="dxa"/>
          </w:tcPr>
          <w:p w14:paraId="7D6E61F9" w14:textId="77777777" w:rsidR="00027992" w:rsidRDefault="00027992" w:rsidP="00027992">
            <w:r>
              <w:t>Display that city alone, in listview</w:t>
            </w:r>
          </w:p>
        </w:tc>
        <w:tc>
          <w:tcPr>
            <w:tcW w:w="1701" w:type="dxa"/>
          </w:tcPr>
          <w:p w14:paraId="0EB18FB0" w14:textId="7942B1DC" w:rsidR="00027992" w:rsidRDefault="00027992" w:rsidP="00027992">
            <w:r>
              <w:t>As expected</w:t>
            </w:r>
          </w:p>
        </w:tc>
        <w:tc>
          <w:tcPr>
            <w:tcW w:w="1584" w:type="dxa"/>
          </w:tcPr>
          <w:p w14:paraId="2F759EDD" w14:textId="12810281" w:rsidR="00027992" w:rsidRDefault="00027992" w:rsidP="00027992">
            <w:r>
              <w:t xml:space="preserve">Figure </w:t>
            </w:r>
            <w:r w:rsidR="00297A1D">
              <w:t>22</w:t>
            </w:r>
          </w:p>
          <w:p w14:paraId="4CE1FAB9" w14:textId="7B386F32" w:rsidR="00027992" w:rsidRDefault="00027992" w:rsidP="00027992">
            <w:r>
              <w:t xml:space="preserve">Figure </w:t>
            </w:r>
            <w:r w:rsidR="00297A1D">
              <w:t>23</w:t>
            </w:r>
          </w:p>
        </w:tc>
      </w:tr>
      <w:tr w:rsidR="00027992" w14:paraId="54CBA9AB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5538C858" w14:textId="64D210C9" w:rsidR="00027992" w:rsidRDefault="00027992" w:rsidP="00027992">
            <w:pPr>
              <w:jc w:val="center"/>
            </w:pPr>
            <w:r>
              <w:t>#11</w:t>
            </w:r>
          </w:p>
        </w:tc>
        <w:tc>
          <w:tcPr>
            <w:tcW w:w="2547" w:type="dxa"/>
          </w:tcPr>
          <w:p w14:paraId="7E6AAF68" w14:textId="20A613A0" w:rsidR="00027992" w:rsidRDefault="00027992" w:rsidP="00027992">
            <w:r>
              <w:t>Add remaining cities to first country</w:t>
            </w:r>
          </w:p>
        </w:tc>
        <w:tc>
          <w:tcPr>
            <w:tcW w:w="2268" w:type="dxa"/>
          </w:tcPr>
          <w:p w14:paraId="5DD82802" w14:textId="17CC3B63" w:rsidR="00027992" w:rsidRDefault="00297A1D" w:rsidP="00027992">
            <w:r>
              <w:t>D</w:t>
            </w:r>
            <w:r w:rsidR="00027992">
              <w:t xml:space="preserve">isplay </w:t>
            </w:r>
            <w:r>
              <w:t>cities</w:t>
            </w:r>
            <w:r w:rsidR="00027992">
              <w:t xml:space="preserve"> from that country</w:t>
            </w:r>
          </w:p>
        </w:tc>
        <w:tc>
          <w:tcPr>
            <w:tcW w:w="1701" w:type="dxa"/>
          </w:tcPr>
          <w:p w14:paraId="4883BF0D" w14:textId="0EAE370A" w:rsidR="00027992" w:rsidRDefault="00027992" w:rsidP="00027992">
            <w:r>
              <w:t>As expected</w:t>
            </w:r>
          </w:p>
        </w:tc>
        <w:tc>
          <w:tcPr>
            <w:tcW w:w="1584" w:type="dxa"/>
          </w:tcPr>
          <w:p w14:paraId="014525E6" w14:textId="633C735B" w:rsidR="00027992" w:rsidRDefault="00027992" w:rsidP="000370D8">
            <w:r>
              <w:t xml:space="preserve">Figure </w:t>
            </w:r>
            <w:r w:rsidR="00297A1D">
              <w:t>24</w:t>
            </w:r>
            <w:r>
              <w:t xml:space="preserve"> </w:t>
            </w:r>
          </w:p>
        </w:tc>
      </w:tr>
      <w:tr w:rsidR="00027992" w14:paraId="343581EF" w14:textId="77777777" w:rsidTr="00422E2C">
        <w:tc>
          <w:tcPr>
            <w:tcW w:w="850" w:type="dxa"/>
          </w:tcPr>
          <w:p w14:paraId="04536FCD" w14:textId="544B0C46" w:rsidR="00027992" w:rsidRDefault="00027992" w:rsidP="00027992">
            <w:pPr>
              <w:jc w:val="center"/>
            </w:pPr>
            <w:r>
              <w:t>#12</w:t>
            </w:r>
          </w:p>
        </w:tc>
        <w:tc>
          <w:tcPr>
            <w:tcW w:w="2547" w:type="dxa"/>
          </w:tcPr>
          <w:p w14:paraId="0FF4B908" w14:textId="19CE5928" w:rsidR="00027992" w:rsidRDefault="00027992" w:rsidP="00027992">
            <w:r>
              <w:t>Add next city to the second country – but try to set the population to a text string</w:t>
            </w:r>
          </w:p>
        </w:tc>
        <w:tc>
          <w:tcPr>
            <w:tcW w:w="2268" w:type="dxa"/>
          </w:tcPr>
          <w:p w14:paraId="3A6B2C2B" w14:textId="78A915D5" w:rsidR="00027992" w:rsidRDefault="00027992" w:rsidP="00027992">
            <w:r>
              <w:t>Error message will display, preventing the addition until fixed</w:t>
            </w:r>
          </w:p>
        </w:tc>
        <w:tc>
          <w:tcPr>
            <w:tcW w:w="1701" w:type="dxa"/>
          </w:tcPr>
          <w:p w14:paraId="3C8A334E" w14:textId="4C8246AF" w:rsidR="00027992" w:rsidRDefault="00027992" w:rsidP="00027992">
            <w:r>
              <w:t>As expected</w:t>
            </w:r>
          </w:p>
        </w:tc>
        <w:tc>
          <w:tcPr>
            <w:tcW w:w="1584" w:type="dxa"/>
          </w:tcPr>
          <w:p w14:paraId="0AE164BD" w14:textId="059C85F6" w:rsidR="00297A1D" w:rsidRDefault="00297A1D" w:rsidP="00297A1D">
            <w:r>
              <w:t xml:space="preserve">Figure </w:t>
            </w:r>
            <w:r w:rsidR="000370D8">
              <w:t>25</w:t>
            </w:r>
          </w:p>
          <w:p w14:paraId="03E252A6" w14:textId="09CBFFD3" w:rsidR="00297A1D" w:rsidRDefault="00297A1D" w:rsidP="00297A1D">
            <w:r>
              <w:t xml:space="preserve">Figure </w:t>
            </w:r>
            <w:r w:rsidR="000370D8">
              <w:t>26</w:t>
            </w:r>
          </w:p>
          <w:p w14:paraId="1CDF0E55" w14:textId="405C3F20" w:rsidR="00027992" w:rsidRDefault="00297A1D" w:rsidP="000370D8">
            <w:r>
              <w:t xml:space="preserve">Figure </w:t>
            </w:r>
            <w:r w:rsidR="000370D8">
              <w:t>27</w:t>
            </w:r>
            <w:r w:rsidR="00027992">
              <w:t xml:space="preserve"> </w:t>
            </w:r>
          </w:p>
        </w:tc>
      </w:tr>
      <w:tr w:rsidR="00027992" w14:paraId="23FC37E9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03C68A5D" w14:textId="7806131A" w:rsidR="00027992" w:rsidRDefault="00027992" w:rsidP="00027992">
            <w:pPr>
              <w:jc w:val="center"/>
            </w:pPr>
            <w:r>
              <w:t>#13</w:t>
            </w:r>
          </w:p>
        </w:tc>
        <w:tc>
          <w:tcPr>
            <w:tcW w:w="2547" w:type="dxa"/>
          </w:tcPr>
          <w:p w14:paraId="72B6D1C5" w14:textId="2B56F524" w:rsidR="00027992" w:rsidRDefault="00027992" w:rsidP="00027992">
            <w:r>
              <w:t>Add remaining cities to each of the countries, respectively</w:t>
            </w:r>
          </w:p>
        </w:tc>
        <w:tc>
          <w:tcPr>
            <w:tcW w:w="2268" w:type="dxa"/>
          </w:tcPr>
          <w:p w14:paraId="6A9A7769" w14:textId="784CF25F" w:rsidR="00027992" w:rsidRDefault="00027992" w:rsidP="00027992">
            <w:r>
              <w:t>As per #11</w:t>
            </w:r>
          </w:p>
        </w:tc>
        <w:tc>
          <w:tcPr>
            <w:tcW w:w="1701" w:type="dxa"/>
          </w:tcPr>
          <w:p w14:paraId="42E3F94C" w14:textId="01CAEE3E" w:rsidR="00027992" w:rsidRDefault="00027992" w:rsidP="00027992">
            <w:r>
              <w:t>As expected</w:t>
            </w:r>
          </w:p>
        </w:tc>
        <w:tc>
          <w:tcPr>
            <w:tcW w:w="1584" w:type="dxa"/>
          </w:tcPr>
          <w:p w14:paraId="59F336EC" w14:textId="7AD68D00" w:rsidR="000370D8" w:rsidRDefault="000370D8" w:rsidP="000370D8">
            <w:r>
              <w:t xml:space="preserve">Figure </w:t>
            </w:r>
            <w:r>
              <w:t>28</w:t>
            </w:r>
          </w:p>
          <w:p w14:paraId="555C67F7" w14:textId="6610EC05" w:rsidR="000370D8" w:rsidRDefault="000370D8" w:rsidP="000370D8">
            <w:r>
              <w:t>Figure</w:t>
            </w:r>
            <w:r>
              <w:t xml:space="preserve"> 29</w:t>
            </w:r>
          </w:p>
          <w:p w14:paraId="1C6ABCAA" w14:textId="29CD7A25" w:rsidR="000370D8" w:rsidRDefault="000370D8" w:rsidP="000370D8">
            <w:r>
              <w:t xml:space="preserve">Figure </w:t>
            </w:r>
            <w:r>
              <w:t>30</w:t>
            </w:r>
          </w:p>
          <w:p w14:paraId="3EDF9FA4" w14:textId="338AA09A" w:rsidR="00027992" w:rsidRDefault="000370D8" w:rsidP="000370D8">
            <w:r>
              <w:t>Figure</w:t>
            </w:r>
            <w:r>
              <w:t>31</w:t>
            </w:r>
          </w:p>
        </w:tc>
      </w:tr>
      <w:tr w:rsidR="00D66A0E" w14:paraId="290AFAB9" w14:textId="77777777" w:rsidTr="00422E2C">
        <w:tc>
          <w:tcPr>
            <w:tcW w:w="850" w:type="dxa"/>
          </w:tcPr>
          <w:p w14:paraId="041869BE" w14:textId="77777777" w:rsidR="00D66A0E" w:rsidRDefault="00D66A0E" w:rsidP="00D66A0E">
            <w:pPr>
              <w:jc w:val="center"/>
            </w:pPr>
          </w:p>
        </w:tc>
        <w:tc>
          <w:tcPr>
            <w:tcW w:w="2547" w:type="dxa"/>
          </w:tcPr>
          <w:p w14:paraId="379D5133" w14:textId="77777777" w:rsidR="00D66A0E" w:rsidRDefault="00D66A0E" w:rsidP="00D66A0E"/>
        </w:tc>
        <w:tc>
          <w:tcPr>
            <w:tcW w:w="2268" w:type="dxa"/>
          </w:tcPr>
          <w:p w14:paraId="2940EDB1" w14:textId="77777777" w:rsidR="00D66A0E" w:rsidRDefault="00D66A0E" w:rsidP="00D66A0E"/>
        </w:tc>
        <w:tc>
          <w:tcPr>
            <w:tcW w:w="1701" w:type="dxa"/>
          </w:tcPr>
          <w:p w14:paraId="3AEB62D0" w14:textId="77777777" w:rsidR="00D66A0E" w:rsidRDefault="00D66A0E" w:rsidP="00D66A0E"/>
        </w:tc>
        <w:tc>
          <w:tcPr>
            <w:tcW w:w="1584" w:type="dxa"/>
          </w:tcPr>
          <w:p w14:paraId="733A9249" w14:textId="77777777" w:rsidR="00D66A0E" w:rsidRDefault="00D66A0E" w:rsidP="00D66A0E"/>
        </w:tc>
      </w:tr>
      <w:tr w:rsidR="00D66A0E" w14:paraId="3A71D78B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167CC225" w14:textId="77777777" w:rsidR="00D66A0E" w:rsidRDefault="00D66A0E" w:rsidP="00D66A0E">
            <w:pPr>
              <w:jc w:val="center"/>
            </w:pPr>
          </w:p>
        </w:tc>
        <w:tc>
          <w:tcPr>
            <w:tcW w:w="2547" w:type="dxa"/>
          </w:tcPr>
          <w:p w14:paraId="4B30B77E" w14:textId="77777777" w:rsidR="00D66A0E" w:rsidRDefault="00D66A0E" w:rsidP="00D66A0E"/>
        </w:tc>
        <w:tc>
          <w:tcPr>
            <w:tcW w:w="2268" w:type="dxa"/>
          </w:tcPr>
          <w:p w14:paraId="26FC4381" w14:textId="77777777" w:rsidR="00D66A0E" w:rsidRDefault="00D66A0E" w:rsidP="00D66A0E"/>
        </w:tc>
        <w:tc>
          <w:tcPr>
            <w:tcW w:w="1701" w:type="dxa"/>
          </w:tcPr>
          <w:p w14:paraId="36B66077" w14:textId="77777777" w:rsidR="00D66A0E" w:rsidRDefault="00D66A0E" w:rsidP="00D66A0E"/>
        </w:tc>
        <w:tc>
          <w:tcPr>
            <w:tcW w:w="1584" w:type="dxa"/>
          </w:tcPr>
          <w:p w14:paraId="0D9F7C57" w14:textId="77777777" w:rsidR="00D66A0E" w:rsidRDefault="00D66A0E" w:rsidP="00D66A0E"/>
        </w:tc>
      </w:tr>
      <w:tr w:rsidR="00D66A0E" w14:paraId="52DE991B" w14:textId="77777777" w:rsidTr="00422E2C">
        <w:tc>
          <w:tcPr>
            <w:tcW w:w="850" w:type="dxa"/>
          </w:tcPr>
          <w:p w14:paraId="3C66C357" w14:textId="77777777" w:rsidR="00D66A0E" w:rsidRDefault="00D66A0E" w:rsidP="00D66A0E">
            <w:pPr>
              <w:jc w:val="center"/>
            </w:pPr>
          </w:p>
        </w:tc>
        <w:tc>
          <w:tcPr>
            <w:tcW w:w="2547" w:type="dxa"/>
          </w:tcPr>
          <w:p w14:paraId="4D60C442" w14:textId="77777777" w:rsidR="00D66A0E" w:rsidRDefault="00D66A0E" w:rsidP="00D66A0E"/>
        </w:tc>
        <w:tc>
          <w:tcPr>
            <w:tcW w:w="2268" w:type="dxa"/>
          </w:tcPr>
          <w:p w14:paraId="14560826" w14:textId="77777777" w:rsidR="00D66A0E" w:rsidRDefault="00D66A0E" w:rsidP="00D66A0E"/>
        </w:tc>
        <w:tc>
          <w:tcPr>
            <w:tcW w:w="1701" w:type="dxa"/>
          </w:tcPr>
          <w:p w14:paraId="43834A0F" w14:textId="77777777" w:rsidR="00D66A0E" w:rsidRDefault="00D66A0E" w:rsidP="00D66A0E"/>
        </w:tc>
        <w:tc>
          <w:tcPr>
            <w:tcW w:w="1584" w:type="dxa"/>
          </w:tcPr>
          <w:p w14:paraId="1EBCFA64" w14:textId="77777777" w:rsidR="00D66A0E" w:rsidRDefault="00D66A0E" w:rsidP="00D66A0E"/>
        </w:tc>
      </w:tr>
      <w:tr w:rsidR="00D66A0E" w14:paraId="2EB5DD91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40A4854A" w14:textId="77777777" w:rsidR="00D66A0E" w:rsidRDefault="00D66A0E" w:rsidP="00D66A0E">
            <w:pPr>
              <w:jc w:val="center"/>
            </w:pPr>
          </w:p>
        </w:tc>
        <w:tc>
          <w:tcPr>
            <w:tcW w:w="2547" w:type="dxa"/>
          </w:tcPr>
          <w:p w14:paraId="029A319E" w14:textId="77777777" w:rsidR="00D66A0E" w:rsidRDefault="00D66A0E" w:rsidP="00D66A0E"/>
        </w:tc>
        <w:tc>
          <w:tcPr>
            <w:tcW w:w="2268" w:type="dxa"/>
          </w:tcPr>
          <w:p w14:paraId="706E23AE" w14:textId="77777777" w:rsidR="00D66A0E" w:rsidRDefault="00D66A0E" w:rsidP="00D66A0E"/>
        </w:tc>
        <w:tc>
          <w:tcPr>
            <w:tcW w:w="1701" w:type="dxa"/>
          </w:tcPr>
          <w:p w14:paraId="4C5BCDA3" w14:textId="77777777" w:rsidR="00D66A0E" w:rsidRDefault="00D66A0E" w:rsidP="00D66A0E"/>
        </w:tc>
        <w:tc>
          <w:tcPr>
            <w:tcW w:w="1584" w:type="dxa"/>
          </w:tcPr>
          <w:p w14:paraId="78ECC7B2" w14:textId="77777777" w:rsidR="00D66A0E" w:rsidRDefault="00D66A0E" w:rsidP="00D66A0E"/>
        </w:tc>
      </w:tr>
      <w:tr w:rsidR="00D66A0E" w14:paraId="70259099" w14:textId="77777777" w:rsidTr="00422E2C">
        <w:tc>
          <w:tcPr>
            <w:tcW w:w="850" w:type="dxa"/>
          </w:tcPr>
          <w:p w14:paraId="1201DEB7" w14:textId="77777777" w:rsidR="00D66A0E" w:rsidRDefault="00D66A0E" w:rsidP="00D66A0E">
            <w:pPr>
              <w:jc w:val="center"/>
            </w:pPr>
          </w:p>
        </w:tc>
        <w:tc>
          <w:tcPr>
            <w:tcW w:w="2547" w:type="dxa"/>
          </w:tcPr>
          <w:p w14:paraId="6CC9E08E" w14:textId="77777777" w:rsidR="00D66A0E" w:rsidRDefault="00D66A0E" w:rsidP="00D66A0E"/>
        </w:tc>
        <w:tc>
          <w:tcPr>
            <w:tcW w:w="2268" w:type="dxa"/>
          </w:tcPr>
          <w:p w14:paraId="17B88BC5" w14:textId="77777777" w:rsidR="00D66A0E" w:rsidRDefault="00D66A0E" w:rsidP="00D66A0E"/>
        </w:tc>
        <w:tc>
          <w:tcPr>
            <w:tcW w:w="1701" w:type="dxa"/>
          </w:tcPr>
          <w:p w14:paraId="1DD6B280" w14:textId="77777777" w:rsidR="00D66A0E" w:rsidRDefault="00D66A0E" w:rsidP="00D66A0E"/>
        </w:tc>
        <w:tc>
          <w:tcPr>
            <w:tcW w:w="1584" w:type="dxa"/>
          </w:tcPr>
          <w:p w14:paraId="508A993D" w14:textId="77777777" w:rsidR="00D66A0E" w:rsidRDefault="00D66A0E" w:rsidP="00D66A0E"/>
        </w:tc>
      </w:tr>
    </w:tbl>
    <w:p w14:paraId="5D464422" w14:textId="181F4A3A" w:rsidR="007F50F8" w:rsidRDefault="007F50F8" w:rsidP="007F50F8"/>
    <w:p w14:paraId="53F62CA8" w14:textId="77777777" w:rsidR="004D7C80" w:rsidRDefault="004D7C80" w:rsidP="004D7C80">
      <w:pPr>
        <w:keepNext/>
      </w:pPr>
      <w:r>
        <w:rPr>
          <w:noProof/>
        </w:rPr>
        <w:drawing>
          <wp:inline distT="0" distB="0" distL="0" distR="0" wp14:anchorId="195E59AB" wp14:editId="5417284F">
            <wp:extent cx="4413600" cy="32472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600" cy="32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5370" w14:textId="17F66013" w:rsidR="004D7C80" w:rsidRDefault="004D7C80" w:rsidP="004D7C80">
      <w:pPr>
        <w:pStyle w:val="Caption"/>
      </w:pPr>
      <w:r>
        <w:t xml:space="preserve">Figure </w:t>
      </w:r>
      <w:fldSimple w:instr=" SEQ Figure \* ARABIC ">
        <w:r w:rsidR="002678A1">
          <w:rPr>
            <w:noProof/>
          </w:rPr>
          <w:t>6</w:t>
        </w:r>
      </w:fldSimple>
      <w:r>
        <w:t>: Open application - no data file</w:t>
      </w:r>
    </w:p>
    <w:p w14:paraId="250B71FE" w14:textId="4320DF36" w:rsidR="004D7C80" w:rsidRDefault="004D7C80" w:rsidP="007F50F8"/>
    <w:p w14:paraId="63217A92" w14:textId="77777777" w:rsidR="004D7C80" w:rsidRDefault="004D7C80" w:rsidP="004D7C80">
      <w:pPr>
        <w:keepNext/>
      </w:pPr>
      <w:r>
        <w:rPr>
          <w:noProof/>
        </w:rPr>
        <w:drawing>
          <wp:inline distT="0" distB="0" distL="0" distR="0" wp14:anchorId="70B4542A" wp14:editId="6E267303">
            <wp:extent cx="4400000" cy="3238095"/>
            <wp:effectExtent l="0" t="0" r="635" b="63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EE76" w14:textId="189A92F9" w:rsidR="004D7C80" w:rsidRDefault="004D7C80" w:rsidP="004D7C80">
      <w:pPr>
        <w:pStyle w:val="Caption"/>
      </w:pPr>
      <w:r>
        <w:t xml:space="preserve">Figure </w:t>
      </w:r>
      <w:fldSimple w:instr=" SEQ Figure \* ARABIC ">
        <w:r w:rsidR="002678A1">
          <w:rPr>
            <w:noProof/>
          </w:rPr>
          <w:t>7</w:t>
        </w:r>
      </w:fldSimple>
      <w:r>
        <w:t>: Add first country - A</w:t>
      </w:r>
    </w:p>
    <w:p w14:paraId="61FAA42C" w14:textId="67792764" w:rsidR="004D7C80" w:rsidRDefault="004D7C80" w:rsidP="007F50F8"/>
    <w:p w14:paraId="54CE0FC5" w14:textId="77777777" w:rsidR="004D7C80" w:rsidRDefault="004D7C80" w:rsidP="004D7C80">
      <w:pPr>
        <w:keepNext/>
      </w:pPr>
      <w:r>
        <w:rPr>
          <w:noProof/>
        </w:rPr>
        <w:drawing>
          <wp:inline distT="0" distB="0" distL="0" distR="0" wp14:anchorId="4F668A2E" wp14:editId="0E3348F2">
            <wp:extent cx="4400000" cy="3238095"/>
            <wp:effectExtent l="0" t="0" r="635" b="63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0763" w14:textId="75F19157" w:rsidR="004D7C80" w:rsidRDefault="004D7C80" w:rsidP="004D7C80">
      <w:pPr>
        <w:pStyle w:val="Caption"/>
      </w:pPr>
      <w:r>
        <w:t xml:space="preserve">Figure </w:t>
      </w:r>
      <w:fldSimple w:instr=" SEQ Figure \* ARABIC ">
        <w:r w:rsidR="002678A1">
          <w:rPr>
            <w:noProof/>
          </w:rPr>
          <w:t>8</w:t>
        </w:r>
      </w:fldSimple>
      <w:r>
        <w:t>: Add first country - B</w:t>
      </w:r>
    </w:p>
    <w:p w14:paraId="5E8C8B8F" w14:textId="50D2DA45" w:rsidR="004D7C80" w:rsidRDefault="004D7C80" w:rsidP="007F50F8"/>
    <w:p w14:paraId="7B12620B" w14:textId="77777777" w:rsidR="00D66A0E" w:rsidRDefault="00D66A0E" w:rsidP="00D66A0E">
      <w:pPr>
        <w:keepNext/>
      </w:pPr>
      <w:r>
        <w:rPr>
          <w:noProof/>
        </w:rPr>
        <w:drawing>
          <wp:inline distT="0" distB="0" distL="0" distR="0" wp14:anchorId="58388D67" wp14:editId="298D03F9">
            <wp:extent cx="4400000" cy="3238095"/>
            <wp:effectExtent l="0" t="0" r="635" b="63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636E" w14:textId="1E2BB20C" w:rsidR="004D7C80" w:rsidRDefault="00D66A0E" w:rsidP="00D66A0E">
      <w:pPr>
        <w:pStyle w:val="Caption"/>
      </w:pPr>
      <w:r>
        <w:t xml:space="preserve">Figure </w:t>
      </w:r>
      <w:fldSimple w:instr=" SEQ Figure \* ARABIC ">
        <w:r w:rsidR="002678A1">
          <w:rPr>
            <w:noProof/>
          </w:rPr>
          <w:t>9</w:t>
        </w:r>
      </w:fldSimple>
      <w:r>
        <w:t>: Add first city - A</w:t>
      </w:r>
    </w:p>
    <w:p w14:paraId="5E3DB5B8" w14:textId="00714D88" w:rsidR="004D7C80" w:rsidRDefault="004D7C80" w:rsidP="007F50F8"/>
    <w:p w14:paraId="2A9F9425" w14:textId="77777777" w:rsidR="00D66A0E" w:rsidRDefault="00D66A0E" w:rsidP="00D66A0E">
      <w:pPr>
        <w:keepNext/>
      </w:pPr>
      <w:r>
        <w:rPr>
          <w:noProof/>
        </w:rPr>
        <w:drawing>
          <wp:inline distT="0" distB="0" distL="0" distR="0" wp14:anchorId="1CC01CDF" wp14:editId="036E6DFD">
            <wp:extent cx="4400000" cy="3238095"/>
            <wp:effectExtent l="0" t="0" r="635" b="63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0D49" w14:textId="789723A7" w:rsidR="004D7C80" w:rsidRDefault="00D66A0E" w:rsidP="00D66A0E">
      <w:pPr>
        <w:pStyle w:val="Caption"/>
      </w:pPr>
      <w:r>
        <w:t xml:space="preserve">Figure </w:t>
      </w:r>
      <w:fldSimple w:instr=" SEQ Figure \* ARABIC ">
        <w:r w:rsidR="002678A1">
          <w:rPr>
            <w:noProof/>
          </w:rPr>
          <w:t>10</w:t>
        </w:r>
      </w:fldSimple>
      <w:r>
        <w:t>: Add first city - B</w:t>
      </w:r>
    </w:p>
    <w:p w14:paraId="190209B3" w14:textId="7E3ACB93" w:rsidR="004D7C80" w:rsidRDefault="004D7C80" w:rsidP="007F50F8"/>
    <w:p w14:paraId="4F4B7810" w14:textId="77777777" w:rsidR="00C267AD" w:rsidRDefault="00C267AD" w:rsidP="00C267AD">
      <w:pPr>
        <w:keepNext/>
      </w:pPr>
      <w:r>
        <w:rPr>
          <w:noProof/>
        </w:rPr>
        <w:drawing>
          <wp:inline distT="0" distB="0" distL="0" distR="0" wp14:anchorId="24E0D1A2" wp14:editId="0B271C67">
            <wp:extent cx="4400000" cy="3238095"/>
            <wp:effectExtent l="0" t="0" r="635" b="63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C568" w14:textId="210A145B" w:rsidR="004D7C80" w:rsidRDefault="00C267AD" w:rsidP="00C267AD">
      <w:pPr>
        <w:pStyle w:val="Caption"/>
      </w:pPr>
      <w:r>
        <w:t xml:space="preserve">Figure </w:t>
      </w:r>
      <w:fldSimple w:instr=" SEQ Figure \* ARABIC ">
        <w:r w:rsidR="002678A1">
          <w:rPr>
            <w:noProof/>
          </w:rPr>
          <w:t>11</w:t>
        </w:r>
      </w:fldSimple>
      <w:r>
        <w:t>: Add next country - A</w:t>
      </w:r>
    </w:p>
    <w:p w14:paraId="06F22D32" w14:textId="13BC9B47" w:rsidR="004D7C80" w:rsidRDefault="004D7C80" w:rsidP="007F50F8"/>
    <w:p w14:paraId="3A0D8655" w14:textId="77777777" w:rsidR="00C267AD" w:rsidRDefault="00C267AD" w:rsidP="00C267AD">
      <w:pPr>
        <w:keepNext/>
      </w:pPr>
      <w:r>
        <w:rPr>
          <w:noProof/>
        </w:rPr>
        <w:drawing>
          <wp:inline distT="0" distB="0" distL="0" distR="0" wp14:anchorId="577D29AF" wp14:editId="07369F53">
            <wp:extent cx="4400000" cy="3238095"/>
            <wp:effectExtent l="0" t="0" r="635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AA8A" w14:textId="0745050E" w:rsidR="004D7C80" w:rsidRDefault="00C267AD" w:rsidP="00C267AD">
      <w:pPr>
        <w:pStyle w:val="Caption"/>
      </w:pPr>
      <w:r>
        <w:t xml:space="preserve">Figure </w:t>
      </w:r>
      <w:fldSimple w:instr=" SEQ Figure \* ARABIC ">
        <w:r w:rsidR="002678A1">
          <w:rPr>
            <w:noProof/>
          </w:rPr>
          <w:t>12</w:t>
        </w:r>
      </w:fldSimple>
      <w:r>
        <w:t>: Add next country - B</w:t>
      </w:r>
    </w:p>
    <w:p w14:paraId="56859DD1" w14:textId="5F043E81" w:rsidR="004D7C80" w:rsidRDefault="004D7C80" w:rsidP="007F50F8"/>
    <w:p w14:paraId="471DCE9E" w14:textId="77777777" w:rsidR="00C267AD" w:rsidRDefault="00C267AD" w:rsidP="00C267AD">
      <w:pPr>
        <w:keepNext/>
      </w:pPr>
      <w:r>
        <w:rPr>
          <w:noProof/>
        </w:rPr>
        <w:drawing>
          <wp:inline distT="0" distB="0" distL="0" distR="0" wp14:anchorId="64CBD947" wp14:editId="452621D4">
            <wp:extent cx="4400000" cy="3238095"/>
            <wp:effectExtent l="0" t="0" r="635" b="63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C410" w14:textId="21B1BFBF" w:rsidR="004D7C80" w:rsidRDefault="00C267AD" w:rsidP="00C267AD">
      <w:pPr>
        <w:pStyle w:val="Caption"/>
      </w:pPr>
      <w:r>
        <w:t xml:space="preserve">Figure </w:t>
      </w:r>
      <w:fldSimple w:instr=" SEQ Figure \* ARABIC ">
        <w:r w:rsidR="002678A1">
          <w:rPr>
            <w:noProof/>
          </w:rPr>
          <w:t>13</w:t>
        </w:r>
      </w:fldSimple>
      <w:r>
        <w:t>: Add first city - A</w:t>
      </w:r>
    </w:p>
    <w:p w14:paraId="35D84BD7" w14:textId="45E24076" w:rsidR="00C267AD" w:rsidRDefault="00C267AD" w:rsidP="007F50F8"/>
    <w:p w14:paraId="781A3921" w14:textId="77777777" w:rsidR="007358BC" w:rsidRDefault="007358BC" w:rsidP="007358BC">
      <w:pPr>
        <w:keepNext/>
      </w:pPr>
      <w:r>
        <w:rPr>
          <w:noProof/>
        </w:rPr>
        <w:drawing>
          <wp:inline distT="0" distB="0" distL="0" distR="0" wp14:anchorId="5DE0C4A5" wp14:editId="6D995FA9">
            <wp:extent cx="4400000" cy="3238095"/>
            <wp:effectExtent l="0" t="0" r="635" b="63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C20A" w14:textId="4F0CB9E0" w:rsidR="00C267AD" w:rsidRDefault="007358BC" w:rsidP="007358BC">
      <w:pPr>
        <w:pStyle w:val="Caption"/>
      </w:pPr>
      <w:r>
        <w:t xml:space="preserve">Figure </w:t>
      </w:r>
      <w:fldSimple w:instr=" SEQ Figure \* ARABIC ">
        <w:r w:rsidR="002678A1">
          <w:rPr>
            <w:noProof/>
          </w:rPr>
          <w:t>14</w:t>
        </w:r>
      </w:fldSimple>
      <w:r>
        <w:t>: Add first city - B</w:t>
      </w:r>
    </w:p>
    <w:p w14:paraId="3CB6F3B8" w14:textId="51B0AD17" w:rsidR="00C267AD" w:rsidRDefault="00C267AD" w:rsidP="007F50F8"/>
    <w:p w14:paraId="7771CE9B" w14:textId="77777777" w:rsidR="00E6677C" w:rsidRDefault="00E6677C" w:rsidP="00E6677C">
      <w:pPr>
        <w:keepNext/>
      </w:pPr>
      <w:r>
        <w:rPr>
          <w:noProof/>
        </w:rPr>
        <w:drawing>
          <wp:inline distT="0" distB="0" distL="0" distR="0" wp14:anchorId="48ADBFB0" wp14:editId="27AABFA1">
            <wp:extent cx="4400000" cy="3238095"/>
            <wp:effectExtent l="0" t="0" r="635" b="63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1DA1" w14:textId="73B5BE00" w:rsidR="00C267AD" w:rsidRDefault="00E6677C" w:rsidP="00E6677C">
      <w:pPr>
        <w:pStyle w:val="Caption"/>
      </w:pPr>
      <w:r>
        <w:t xml:space="preserve">Figure </w:t>
      </w:r>
      <w:fldSimple w:instr=" SEQ Figure \* ARABIC ">
        <w:r w:rsidR="002678A1">
          <w:rPr>
            <w:noProof/>
          </w:rPr>
          <w:t>15</w:t>
        </w:r>
      </w:fldSimple>
      <w:r>
        <w:t>: Add next country - A</w:t>
      </w:r>
    </w:p>
    <w:p w14:paraId="2602E42E" w14:textId="57F87818" w:rsidR="00C267AD" w:rsidRDefault="00C267AD" w:rsidP="007F50F8"/>
    <w:p w14:paraId="40F23AB8" w14:textId="77777777" w:rsidR="00E6677C" w:rsidRDefault="00E6677C" w:rsidP="00E6677C">
      <w:pPr>
        <w:keepNext/>
      </w:pPr>
      <w:r>
        <w:rPr>
          <w:noProof/>
        </w:rPr>
        <w:drawing>
          <wp:inline distT="0" distB="0" distL="0" distR="0" wp14:anchorId="216CF011" wp14:editId="3D32A94A">
            <wp:extent cx="4400000" cy="3238095"/>
            <wp:effectExtent l="0" t="0" r="635" b="635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1109" w14:textId="0184C746" w:rsidR="00C267AD" w:rsidRDefault="00E6677C" w:rsidP="00E6677C">
      <w:pPr>
        <w:pStyle w:val="Caption"/>
      </w:pPr>
      <w:r>
        <w:t xml:space="preserve">Figure </w:t>
      </w:r>
      <w:fldSimple w:instr=" SEQ Figure \* ARABIC ">
        <w:r w:rsidR="002678A1">
          <w:rPr>
            <w:noProof/>
          </w:rPr>
          <w:t>16</w:t>
        </w:r>
      </w:fldSimple>
      <w:r>
        <w:t>: Add next country - B</w:t>
      </w:r>
    </w:p>
    <w:p w14:paraId="7E66C1E8" w14:textId="235C4BEE" w:rsidR="00C267AD" w:rsidRDefault="00C267AD" w:rsidP="007F50F8"/>
    <w:p w14:paraId="6DA56E58" w14:textId="77777777" w:rsidR="00E6677C" w:rsidRDefault="00E6677C" w:rsidP="00E6677C">
      <w:pPr>
        <w:keepNext/>
      </w:pPr>
      <w:r>
        <w:rPr>
          <w:noProof/>
        </w:rPr>
        <w:drawing>
          <wp:inline distT="0" distB="0" distL="0" distR="0" wp14:anchorId="33EA55DF" wp14:editId="17C3595B">
            <wp:extent cx="4400000" cy="3238095"/>
            <wp:effectExtent l="0" t="0" r="635" b="63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AF12" w14:textId="1EFC4944" w:rsidR="00E6677C" w:rsidRDefault="00E6677C" w:rsidP="00E6677C">
      <w:pPr>
        <w:pStyle w:val="Caption"/>
      </w:pPr>
      <w:r>
        <w:t xml:space="preserve">Figure </w:t>
      </w:r>
      <w:fldSimple w:instr=" SEQ Figure \* ARABIC ">
        <w:r w:rsidR="002678A1">
          <w:rPr>
            <w:noProof/>
          </w:rPr>
          <w:t>17</w:t>
        </w:r>
      </w:fldSimple>
      <w:r>
        <w:t>: Add first city - A</w:t>
      </w:r>
    </w:p>
    <w:p w14:paraId="052E0EDB" w14:textId="52FC9D5B" w:rsidR="00E6677C" w:rsidRDefault="00E6677C" w:rsidP="007F50F8"/>
    <w:p w14:paraId="3ADCF8F2" w14:textId="77777777" w:rsidR="00E6677C" w:rsidRDefault="00E6677C" w:rsidP="00E6677C">
      <w:pPr>
        <w:keepNext/>
      </w:pPr>
      <w:r>
        <w:rPr>
          <w:noProof/>
        </w:rPr>
        <w:drawing>
          <wp:inline distT="0" distB="0" distL="0" distR="0" wp14:anchorId="323ADB59" wp14:editId="5B307F4F">
            <wp:extent cx="4400000" cy="3238095"/>
            <wp:effectExtent l="0" t="0" r="635" b="635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95EF" w14:textId="1BE93CBF" w:rsidR="00E6677C" w:rsidRDefault="00E6677C" w:rsidP="00E6677C">
      <w:pPr>
        <w:pStyle w:val="Caption"/>
      </w:pPr>
      <w:r>
        <w:t xml:space="preserve">Figure </w:t>
      </w:r>
      <w:fldSimple w:instr=" SEQ Figure \* ARABIC ">
        <w:r w:rsidR="002678A1">
          <w:rPr>
            <w:noProof/>
          </w:rPr>
          <w:t>18</w:t>
        </w:r>
      </w:fldSimple>
      <w:r>
        <w:t>: Add first city - B</w:t>
      </w:r>
    </w:p>
    <w:p w14:paraId="68E4010F" w14:textId="0E09947D" w:rsidR="00E6677C" w:rsidRDefault="00E6677C" w:rsidP="007F50F8"/>
    <w:p w14:paraId="749F16BF" w14:textId="77777777" w:rsidR="00E6677C" w:rsidRDefault="00E6677C" w:rsidP="00E6677C">
      <w:pPr>
        <w:keepNext/>
      </w:pPr>
      <w:r>
        <w:rPr>
          <w:noProof/>
        </w:rPr>
        <w:drawing>
          <wp:inline distT="0" distB="0" distL="0" distR="0" wp14:anchorId="54740DC5" wp14:editId="12F55429">
            <wp:extent cx="4400000" cy="3238095"/>
            <wp:effectExtent l="0" t="0" r="635" b="63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3270" w14:textId="0477CF07" w:rsidR="00E6677C" w:rsidRDefault="00E6677C" w:rsidP="00E6677C">
      <w:pPr>
        <w:pStyle w:val="Caption"/>
      </w:pPr>
      <w:r>
        <w:t xml:space="preserve">Figure </w:t>
      </w:r>
      <w:fldSimple w:instr=" SEQ Figure \* ARABIC ">
        <w:r w:rsidR="002678A1">
          <w:rPr>
            <w:noProof/>
          </w:rPr>
          <w:t>19</w:t>
        </w:r>
      </w:fldSimple>
      <w:r>
        <w:t>: Select first country</w:t>
      </w:r>
    </w:p>
    <w:p w14:paraId="28E69CC3" w14:textId="3218B0D1" w:rsidR="00E6677C" w:rsidRDefault="00E6677C" w:rsidP="007F50F8"/>
    <w:p w14:paraId="611BCFD6" w14:textId="77777777" w:rsidR="00E6677C" w:rsidRDefault="00E6677C" w:rsidP="00E6677C">
      <w:pPr>
        <w:keepNext/>
      </w:pPr>
      <w:r>
        <w:rPr>
          <w:noProof/>
        </w:rPr>
        <w:drawing>
          <wp:inline distT="0" distB="0" distL="0" distR="0" wp14:anchorId="52A59F39" wp14:editId="4B11F07A">
            <wp:extent cx="4400000" cy="3238095"/>
            <wp:effectExtent l="0" t="0" r="635" b="635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22CE" w14:textId="047A9474" w:rsidR="00E6677C" w:rsidRDefault="00E6677C" w:rsidP="00E6677C">
      <w:pPr>
        <w:pStyle w:val="Caption"/>
      </w:pPr>
      <w:r>
        <w:t xml:space="preserve">Figure </w:t>
      </w:r>
      <w:fldSimple w:instr=" SEQ Figure \* ARABIC ">
        <w:r w:rsidR="002678A1">
          <w:rPr>
            <w:noProof/>
          </w:rPr>
          <w:t>20</w:t>
        </w:r>
      </w:fldSimple>
      <w:r>
        <w:t>: Add last country - A</w:t>
      </w:r>
    </w:p>
    <w:p w14:paraId="14E4EF7D" w14:textId="2DC4597D" w:rsidR="00E6677C" w:rsidRDefault="00E6677C" w:rsidP="007F50F8"/>
    <w:p w14:paraId="77482443" w14:textId="77777777" w:rsidR="00E6677C" w:rsidRDefault="00E6677C" w:rsidP="00E6677C">
      <w:pPr>
        <w:keepNext/>
      </w:pPr>
      <w:r>
        <w:rPr>
          <w:noProof/>
        </w:rPr>
        <w:drawing>
          <wp:inline distT="0" distB="0" distL="0" distR="0" wp14:anchorId="400722FE" wp14:editId="6D4BD332">
            <wp:extent cx="4400000" cy="3238095"/>
            <wp:effectExtent l="0" t="0" r="635" b="635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EA66" w14:textId="79FA7AC3" w:rsidR="00E6677C" w:rsidRDefault="00E6677C" w:rsidP="00E6677C">
      <w:pPr>
        <w:pStyle w:val="Caption"/>
      </w:pPr>
      <w:r>
        <w:t xml:space="preserve">Figure </w:t>
      </w:r>
      <w:fldSimple w:instr=" SEQ Figure \* ARABIC ">
        <w:r w:rsidR="002678A1">
          <w:rPr>
            <w:noProof/>
          </w:rPr>
          <w:t>21</w:t>
        </w:r>
      </w:fldSimple>
      <w:r>
        <w:t>: Add last country - B</w:t>
      </w:r>
    </w:p>
    <w:p w14:paraId="0F7B8CE9" w14:textId="11D96F55" w:rsidR="00E6677C" w:rsidRDefault="00E6677C" w:rsidP="007F50F8"/>
    <w:p w14:paraId="5E11C454" w14:textId="77777777" w:rsidR="00297A1D" w:rsidRDefault="00297A1D" w:rsidP="00297A1D">
      <w:pPr>
        <w:keepNext/>
      </w:pPr>
      <w:r>
        <w:rPr>
          <w:noProof/>
        </w:rPr>
        <w:drawing>
          <wp:inline distT="0" distB="0" distL="0" distR="0" wp14:anchorId="67EDCCD4" wp14:editId="0504B874">
            <wp:extent cx="4400000" cy="3238095"/>
            <wp:effectExtent l="0" t="0" r="635" b="63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DB8E" w14:textId="21C74ED7" w:rsidR="00E6677C" w:rsidRDefault="00297A1D" w:rsidP="00297A1D">
      <w:pPr>
        <w:pStyle w:val="Caption"/>
      </w:pPr>
      <w:r>
        <w:t xml:space="preserve">Figure </w:t>
      </w:r>
      <w:fldSimple w:instr=" SEQ Figure \* ARABIC ">
        <w:r w:rsidR="002678A1">
          <w:rPr>
            <w:noProof/>
          </w:rPr>
          <w:t>22</w:t>
        </w:r>
      </w:fldSimple>
      <w:r>
        <w:t>: Add first city - A</w:t>
      </w:r>
    </w:p>
    <w:p w14:paraId="54C81DC9" w14:textId="1C2B9CAF" w:rsidR="004D7C80" w:rsidRDefault="004D7C80" w:rsidP="007F50F8"/>
    <w:p w14:paraId="7EC49C54" w14:textId="77777777" w:rsidR="00297A1D" w:rsidRDefault="00297A1D" w:rsidP="00297A1D">
      <w:pPr>
        <w:keepNext/>
      </w:pPr>
      <w:r>
        <w:rPr>
          <w:noProof/>
        </w:rPr>
        <w:drawing>
          <wp:inline distT="0" distB="0" distL="0" distR="0" wp14:anchorId="1BF5F99E" wp14:editId="01FD7C3F">
            <wp:extent cx="4400000" cy="3238095"/>
            <wp:effectExtent l="0" t="0" r="635" b="635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B84B" w14:textId="3F88648B" w:rsidR="004D7C80" w:rsidRDefault="00297A1D" w:rsidP="00297A1D">
      <w:pPr>
        <w:pStyle w:val="Caption"/>
      </w:pPr>
      <w:r>
        <w:t xml:space="preserve">Figure </w:t>
      </w:r>
      <w:fldSimple w:instr=" SEQ Figure \* ARABIC ">
        <w:r w:rsidR="002678A1">
          <w:rPr>
            <w:noProof/>
          </w:rPr>
          <w:t>23</w:t>
        </w:r>
      </w:fldSimple>
      <w:r>
        <w:t>: Add first city - B</w:t>
      </w:r>
    </w:p>
    <w:p w14:paraId="6ADBB60A" w14:textId="09E3833D" w:rsidR="00297A1D" w:rsidRDefault="00297A1D" w:rsidP="007F50F8"/>
    <w:p w14:paraId="6311AE3C" w14:textId="77777777" w:rsidR="00297A1D" w:rsidRDefault="00297A1D" w:rsidP="00297A1D">
      <w:pPr>
        <w:keepNext/>
      </w:pPr>
      <w:r>
        <w:rPr>
          <w:noProof/>
        </w:rPr>
        <w:drawing>
          <wp:inline distT="0" distB="0" distL="0" distR="0" wp14:anchorId="3E7A0655" wp14:editId="7BEBDD0B">
            <wp:extent cx="4400000" cy="3238095"/>
            <wp:effectExtent l="0" t="0" r="635" b="635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7A52" w14:textId="6CD4ABAA" w:rsidR="00297A1D" w:rsidRDefault="00297A1D" w:rsidP="00297A1D">
      <w:pPr>
        <w:pStyle w:val="Caption"/>
      </w:pPr>
      <w:r>
        <w:t xml:space="preserve">Figure </w:t>
      </w:r>
      <w:fldSimple w:instr=" SEQ Figure \* ARABIC ">
        <w:r w:rsidR="002678A1">
          <w:rPr>
            <w:noProof/>
          </w:rPr>
          <w:t>24</w:t>
        </w:r>
      </w:fldSimple>
      <w:r>
        <w:t>: Add remaining cities for first country</w:t>
      </w:r>
    </w:p>
    <w:p w14:paraId="677D48F2" w14:textId="4C645C28" w:rsidR="00297A1D" w:rsidRDefault="00297A1D" w:rsidP="007F50F8"/>
    <w:p w14:paraId="707F6B13" w14:textId="77777777" w:rsidR="000370D8" w:rsidRDefault="000370D8" w:rsidP="000370D8">
      <w:pPr>
        <w:keepNext/>
      </w:pPr>
      <w:r>
        <w:rPr>
          <w:noProof/>
        </w:rPr>
        <w:drawing>
          <wp:inline distT="0" distB="0" distL="0" distR="0" wp14:anchorId="2848CF9A" wp14:editId="5DB48321">
            <wp:extent cx="4400000" cy="3238095"/>
            <wp:effectExtent l="0" t="0" r="635" b="635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481E" w14:textId="4A4C0478" w:rsidR="00297A1D" w:rsidRDefault="000370D8" w:rsidP="000370D8">
      <w:pPr>
        <w:pStyle w:val="Caption"/>
      </w:pPr>
      <w:r>
        <w:t xml:space="preserve">Figure </w:t>
      </w:r>
      <w:fldSimple w:instr=" SEQ Figure \* ARABIC ">
        <w:r w:rsidR="002678A1">
          <w:rPr>
            <w:noProof/>
          </w:rPr>
          <w:t>25</w:t>
        </w:r>
      </w:fldSimple>
      <w:r>
        <w:t>: Add city with invalid population - A</w:t>
      </w:r>
    </w:p>
    <w:p w14:paraId="0ED60D00" w14:textId="44BD73AB" w:rsidR="00297A1D" w:rsidRDefault="00297A1D" w:rsidP="007F50F8"/>
    <w:p w14:paraId="6B2E3FA2" w14:textId="77777777" w:rsidR="000370D8" w:rsidRDefault="000370D8" w:rsidP="000370D8">
      <w:pPr>
        <w:keepNext/>
      </w:pPr>
      <w:r>
        <w:rPr>
          <w:noProof/>
        </w:rPr>
        <w:drawing>
          <wp:inline distT="0" distB="0" distL="0" distR="0" wp14:anchorId="5CDCF0F0" wp14:editId="19A550A4">
            <wp:extent cx="4400000" cy="3238095"/>
            <wp:effectExtent l="0" t="0" r="635" b="63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4994" w14:textId="6100BB1E" w:rsidR="00297A1D" w:rsidRDefault="000370D8" w:rsidP="000370D8">
      <w:pPr>
        <w:pStyle w:val="Caption"/>
      </w:pPr>
      <w:r>
        <w:t xml:space="preserve">Figure </w:t>
      </w:r>
      <w:fldSimple w:instr=" SEQ Figure \* ARABIC ">
        <w:r w:rsidR="002678A1">
          <w:rPr>
            <w:noProof/>
          </w:rPr>
          <w:t>26</w:t>
        </w:r>
      </w:fldSimple>
      <w:r w:rsidRPr="0012636E">
        <w:t xml:space="preserve">: Add city with invalid population - </w:t>
      </w:r>
      <w:r>
        <w:t>B</w:t>
      </w:r>
    </w:p>
    <w:p w14:paraId="07CBBD74" w14:textId="2E2FB7B9" w:rsidR="00297A1D" w:rsidRDefault="00297A1D" w:rsidP="007F50F8"/>
    <w:p w14:paraId="752291A6" w14:textId="77777777" w:rsidR="000370D8" w:rsidRDefault="000370D8" w:rsidP="000370D8">
      <w:pPr>
        <w:keepNext/>
      </w:pPr>
      <w:r>
        <w:rPr>
          <w:noProof/>
        </w:rPr>
        <w:drawing>
          <wp:inline distT="0" distB="0" distL="0" distR="0" wp14:anchorId="3968EF40" wp14:editId="270D906A">
            <wp:extent cx="4400000" cy="3238095"/>
            <wp:effectExtent l="0" t="0" r="635" b="635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10F7" w14:textId="3035C015" w:rsidR="00297A1D" w:rsidRDefault="000370D8" w:rsidP="000370D8">
      <w:pPr>
        <w:pStyle w:val="Caption"/>
      </w:pPr>
      <w:r>
        <w:t xml:space="preserve">Figure </w:t>
      </w:r>
      <w:fldSimple w:instr=" SEQ Figure \* ARABIC ">
        <w:r w:rsidR="002678A1">
          <w:rPr>
            <w:noProof/>
          </w:rPr>
          <w:t>27</w:t>
        </w:r>
      </w:fldSimple>
      <w:r w:rsidRPr="00695220">
        <w:t xml:space="preserve">: Add city with invalid population - </w:t>
      </w:r>
      <w:r>
        <w:t>C</w:t>
      </w:r>
    </w:p>
    <w:p w14:paraId="53204201" w14:textId="17910D16" w:rsidR="000370D8" w:rsidRDefault="000370D8" w:rsidP="007F50F8"/>
    <w:p w14:paraId="57909870" w14:textId="77777777" w:rsidR="002678A1" w:rsidRDefault="002678A1" w:rsidP="002678A1">
      <w:pPr>
        <w:keepNext/>
      </w:pPr>
      <w:r>
        <w:rPr>
          <w:noProof/>
        </w:rPr>
        <w:drawing>
          <wp:inline distT="0" distB="0" distL="0" distR="0" wp14:anchorId="1AA9BA6C" wp14:editId="2A917EDF">
            <wp:extent cx="4400000" cy="3238095"/>
            <wp:effectExtent l="0" t="0" r="635" b="63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CDF9" w14:textId="4F55F670" w:rsidR="000370D8" w:rsidRDefault="002678A1" w:rsidP="002678A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28</w:t>
        </w:r>
      </w:fldSimple>
      <w:r>
        <w:t>: Add remaining cities - A</w:t>
      </w:r>
    </w:p>
    <w:p w14:paraId="7775B1B6" w14:textId="792F8022" w:rsidR="000370D8" w:rsidRDefault="000370D8" w:rsidP="007F50F8"/>
    <w:p w14:paraId="1BBD9D15" w14:textId="77777777" w:rsidR="002678A1" w:rsidRDefault="002678A1" w:rsidP="002678A1">
      <w:pPr>
        <w:keepNext/>
      </w:pPr>
      <w:r>
        <w:rPr>
          <w:noProof/>
        </w:rPr>
        <w:drawing>
          <wp:inline distT="0" distB="0" distL="0" distR="0" wp14:anchorId="43593490" wp14:editId="785DA8A9">
            <wp:extent cx="4400000" cy="3238095"/>
            <wp:effectExtent l="0" t="0" r="635" b="63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A3A5" w14:textId="35CE5B79" w:rsidR="000370D8" w:rsidRDefault="002678A1" w:rsidP="002678A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29</w:t>
        </w:r>
      </w:fldSimple>
      <w:r w:rsidRPr="001B2518">
        <w:t xml:space="preserve">: ADD REMAINING CITIES - </w:t>
      </w:r>
      <w:r>
        <w:t>B</w:t>
      </w:r>
    </w:p>
    <w:p w14:paraId="45C2420E" w14:textId="486CEE46" w:rsidR="000370D8" w:rsidRDefault="000370D8" w:rsidP="007F50F8"/>
    <w:p w14:paraId="67781FF7" w14:textId="77777777" w:rsidR="002678A1" w:rsidRDefault="002678A1" w:rsidP="002678A1">
      <w:pPr>
        <w:keepNext/>
      </w:pPr>
      <w:r>
        <w:rPr>
          <w:noProof/>
        </w:rPr>
        <w:drawing>
          <wp:inline distT="0" distB="0" distL="0" distR="0" wp14:anchorId="6DA56AE6" wp14:editId="28229F1D">
            <wp:extent cx="4400000" cy="3238095"/>
            <wp:effectExtent l="0" t="0" r="635" b="63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F44B" w14:textId="41A600E7" w:rsidR="002678A1" w:rsidRDefault="002678A1" w:rsidP="002678A1">
      <w:pPr>
        <w:pStyle w:val="Caption"/>
        <w:keepNext/>
      </w:pPr>
      <w:r>
        <w:t xml:space="preserve">Figure </w:t>
      </w:r>
      <w:fldSimple w:instr=" SEQ Figure \* ARABIC ">
        <w:r>
          <w:rPr>
            <w:noProof/>
          </w:rPr>
          <w:t>30</w:t>
        </w:r>
      </w:fldSimple>
      <w:r w:rsidRPr="003E2F46">
        <w:t xml:space="preserve">: ADD REMAINING CITIES - </w:t>
      </w:r>
      <w:r>
        <w:t>C</w:t>
      </w:r>
      <w:r>
        <w:rPr>
          <w:noProof/>
        </w:rPr>
        <w:drawing>
          <wp:inline distT="0" distB="0" distL="0" distR="0" wp14:anchorId="545AFED3" wp14:editId="7036A1F8">
            <wp:extent cx="4400000" cy="3238095"/>
            <wp:effectExtent l="0" t="0" r="635" b="63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CF72" w14:textId="569AB5D1" w:rsidR="000370D8" w:rsidRDefault="002678A1" w:rsidP="002678A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31</w:t>
        </w:r>
      </w:fldSimple>
      <w:r w:rsidRPr="00EF7CB8">
        <w:t xml:space="preserve">: ADD REMAINING CITIES - </w:t>
      </w:r>
      <w:r>
        <w:t>D</w:t>
      </w:r>
    </w:p>
    <w:p w14:paraId="781BA7E0" w14:textId="58043BD4" w:rsidR="000370D8" w:rsidRDefault="000370D8" w:rsidP="007F50F8"/>
    <w:p w14:paraId="35780CCE" w14:textId="59901E0A" w:rsidR="000370D8" w:rsidRDefault="000370D8" w:rsidP="007F50F8"/>
    <w:p w14:paraId="08DD525C" w14:textId="2DAD360A" w:rsidR="000370D8" w:rsidRDefault="000370D8" w:rsidP="007F50F8"/>
    <w:p w14:paraId="68FEF453" w14:textId="17EFF410" w:rsidR="000370D8" w:rsidRDefault="000370D8" w:rsidP="007F50F8"/>
    <w:p w14:paraId="6B72D078" w14:textId="2EB47073" w:rsidR="000370D8" w:rsidRDefault="000370D8" w:rsidP="007F50F8"/>
    <w:p w14:paraId="5B4AB222" w14:textId="5BA0B1B2" w:rsidR="000370D8" w:rsidRDefault="000370D8" w:rsidP="007F50F8"/>
    <w:p w14:paraId="3ECDD05B" w14:textId="78BF12F7" w:rsidR="000370D8" w:rsidRDefault="000370D8" w:rsidP="007F50F8"/>
    <w:p w14:paraId="55477AC0" w14:textId="77777777" w:rsidR="000370D8" w:rsidRDefault="000370D8" w:rsidP="007F50F8"/>
    <w:p w14:paraId="5586CD7D" w14:textId="77777777" w:rsidR="004D7C80" w:rsidRDefault="004D7C80" w:rsidP="007F50F8"/>
    <w:p w14:paraId="6BB0B22D" w14:textId="77777777" w:rsidR="008077EF" w:rsidRDefault="008077EF">
      <w:r>
        <w:br w:type="page"/>
      </w:r>
    </w:p>
    <w:p w14:paraId="74B062C7" w14:textId="77777777" w:rsidR="008077EF" w:rsidRDefault="008077EF" w:rsidP="008077EF">
      <w:pPr>
        <w:pStyle w:val="Heading1"/>
      </w:pPr>
      <w:bookmarkStart w:id="1" w:name="_Toc78464109"/>
      <w:r>
        <w:lastRenderedPageBreak/>
        <w:t>References</w:t>
      </w:r>
      <w:bookmarkEnd w:id="1"/>
    </w:p>
    <w:p w14:paraId="2DCA6501" w14:textId="77777777" w:rsidR="008077EF" w:rsidRDefault="008077EF" w:rsidP="008077EF"/>
    <w:p w14:paraId="4891A2D1" w14:textId="77777777" w:rsidR="008077EF" w:rsidRDefault="008077EF" w:rsidP="008077EF"/>
    <w:sectPr w:rsidR="008077EF">
      <w:headerReference w:type="default" r:id="rId41"/>
      <w:foot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5041B" w14:textId="77777777" w:rsidR="002C7CCF" w:rsidRDefault="002C7CCF" w:rsidP="008077EF">
      <w:pPr>
        <w:spacing w:after="0" w:line="240" w:lineRule="auto"/>
      </w:pPr>
      <w:r>
        <w:separator/>
      </w:r>
    </w:p>
  </w:endnote>
  <w:endnote w:type="continuationSeparator" w:id="0">
    <w:p w14:paraId="65D1116F" w14:textId="77777777" w:rsidR="002C7CCF" w:rsidRDefault="002C7CCF" w:rsidP="00807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79495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980EF3" w14:textId="77777777" w:rsidR="008077EF" w:rsidRDefault="008077E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2ED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00265" w14:textId="77777777" w:rsidR="002C7CCF" w:rsidRDefault="002C7CCF" w:rsidP="008077EF">
      <w:pPr>
        <w:spacing w:after="0" w:line="240" w:lineRule="auto"/>
      </w:pPr>
      <w:r>
        <w:separator/>
      </w:r>
    </w:p>
  </w:footnote>
  <w:footnote w:type="continuationSeparator" w:id="0">
    <w:p w14:paraId="18162AB0" w14:textId="77777777" w:rsidR="002C7CCF" w:rsidRDefault="002C7CCF" w:rsidP="00807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B5FC9" w14:textId="56F4C268" w:rsidR="008077EF" w:rsidRDefault="00AC28EF">
    <w:pPr>
      <w:pStyle w:val="Header"/>
    </w:pPr>
    <w:r>
      <w:t>Jupiter Mining Corporation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CCF"/>
    <w:rsid w:val="00002A85"/>
    <w:rsid w:val="00027992"/>
    <w:rsid w:val="000370D8"/>
    <w:rsid w:val="0006651F"/>
    <w:rsid w:val="000B3351"/>
    <w:rsid w:val="001F1DCC"/>
    <w:rsid w:val="00210304"/>
    <w:rsid w:val="002678A1"/>
    <w:rsid w:val="00297A1D"/>
    <w:rsid w:val="002C7CCF"/>
    <w:rsid w:val="00373704"/>
    <w:rsid w:val="003B155C"/>
    <w:rsid w:val="00422E2C"/>
    <w:rsid w:val="004242F8"/>
    <w:rsid w:val="004C0852"/>
    <w:rsid w:val="004D7C80"/>
    <w:rsid w:val="006C6FD6"/>
    <w:rsid w:val="007358BC"/>
    <w:rsid w:val="007603E3"/>
    <w:rsid w:val="007F50F8"/>
    <w:rsid w:val="008077EF"/>
    <w:rsid w:val="008A45E8"/>
    <w:rsid w:val="009358EF"/>
    <w:rsid w:val="009A2A92"/>
    <w:rsid w:val="00AB5299"/>
    <w:rsid w:val="00AC28EF"/>
    <w:rsid w:val="00AC2ED5"/>
    <w:rsid w:val="00B76B7D"/>
    <w:rsid w:val="00B90A95"/>
    <w:rsid w:val="00BB53D0"/>
    <w:rsid w:val="00C22641"/>
    <w:rsid w:val="00C267AD"/>
    <w:rsid w:val="00C429FA"/>
    <w:rsid w:val="00CA0B7C"/>
    <w:rsid w:val="00CD5689"/>
    <w:rsid w:val="00D121F5"/>
    <w:rsid w:val="00D65632"/>
    <w:rsid w:val="00D66A0E"/>
    <w:rsid w:val="00DD0D2C"/>
    <w:rsid w:val="00DE7FF8"/>
    <w:rsid w:val="00E66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9F0C198"/>
  <w15:chartTrackingRefBased/>
  <w15:docId w15:val="{402118F5-0373-415B-B3CE-F7B8461D8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A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9FA"/>
  </w:style>
  <w:style w:type="paragraph" w:styleId="Heading1">
    <w:name w:val="heading 1"/>
    <w:basedOn w:val="Normal"/>
    <w:next w:val="Normal"/>
    <w:link w:val="Heading1Char"/>
    <w:uiPriority w:val="9"/>
    <w:qFormat/>
    <w:rsid w:val="0006651F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51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651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651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51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651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A7E5C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51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A7E5C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51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51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77EF"/>
  </w:style>
  <w:style w:type="paragraph" w:styleId="Footer">
    <w:name w:val="footer"/>
    <w:basedOn w:val="Normal"/>
    <w:link w:val="Foot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77EF"/>
  </w:style>
  <w:style w:type="character" w:customStyle="1" w:styleId="Heading1Char">
    <w:name w:val="Heading 1 Char"/>
    <w:basedOn w:val="DefaultParagraphFont"/>
    <w:link w:val="Heading1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06651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77E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077EF"/>
    <w:rPr>
      <w:color w:val="FFAE3E" w:themeColor="hyperlink"/>
      <w:u w:val="single"/>
    </w:rPr>
  </w:style>
  <w:style w:type="table" w:styleId="TableGrid">
    <w:name w:val="Table Grid"/>
    <w:basedOn w:val="TableNormal"/>
    <w:uiPriority w:val="59"/>
    <w:rsid w:val="008077EF"/>
    <w:pPr>
      <w:spacing w:after="0" w:line="240" w:lineRule="auto"/>
    </w:pPr>
    <w:rPr>
      <w:rFonts w:ascii="Times New Roman" w:eastAsia="Times New Roman" w:hAnsi="Times New Roman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651F"/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51F"/>
    <w:rPr>
      <w:rFonts w:asciiTheme="majorHAnsi" w:eastAsiaTheme="majorEastAsia" w:hAnsiTheme="majorHAnsi" w:cstheme="majorBidi"/>
      <w:b/>
      <w:bCs/>
      <w:color w:val="FA7E5C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51F"/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6651F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6651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06651F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651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06651F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06651F"/>
    <w:rPr>
      <w:b/>
      <w:bCs/>
    </w:rPr>
  </w:style>
  <w:style w:type="character" w:styleId="Emphasis">
    <w:name w:val="Emphasis"/>
    <w:basedOn w:val="DefaultParagraphFont"/>
    <w:uiPriority w:val="20"/>
    <w:qFormat/>
    <w:rsid w:val="0006651F"/>
    <w:rPr>
      <w:i/>
      <w:iCs/>
      <w:color w:val="FA7E5C" w:themeColor="accent6"/>
    </w:rPr>
  </w:style>
  <w:style w:type="paragraph" w:styleId="NoSpacing">
    <w:name w:val="No Spacing"/>
    <w:uiPriority w:val="1"/>
    <w:qFormat/>
    <w:rsid w:val="0006651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6651F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06651F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651F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651F"/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6651F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6651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6651F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06651F"/>
    <w:rPr>
      <w:b/>
      <w:bCs/>
      <w:smallCaps/>
      <w:color w:val="FA7E5C" w:themeColor="accent6"/>
    </w:rPr>
  </w:style>
  <w:style w:type="character" w:styleId="BookTitle">
    <w:name w:val="Book Title"/>
    <w:basedOn w:val="DefaultParagraphFont"/>
    <w:uiPriority w:val="33"/>
    <w:qFormat/>
    <w:rsid w:val="0006651F"/>
    <w:rPr>
      <w:b/>
      <w:bCs/>
      <w:caps w:val="0"/>
      <w:smallCaps/>
      <w:spacing w:val="7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7F50F8"/>
    <w:pPr>
      <w:spacing w:after="100"/>
      <w:ind w:left="210"/>
    </w:pPr>
  </w:style>
  <w:style w:type="paragraph" w:customStyle="1" w:styleId="PreCode">
    <w:name w:val="PreCode"/>
    <w:basedOn w:val="Normal"/>
    <w:link w:val="PreCodeChar"/>
    <w:autoRedefine/>
    <w:qFormat/>
    <w:rsid w:val="00CA0B7C"/>
    <w:rPr>
      <w:rFonts w:ascii="Courier New" w:hAnsi="Courier New" w:cs="Courier New"/>
      <w:sz w:val="22"/>
      <w:bdr w:val="single" w:sz="12" w:space="0" w:color="auto"/>
    </w:rPr>
  </w:style>
  <w:style w:type="character" w:customStyle="1" w:styleId="PreCodeChar">
    <w:name w:val="PreCode Char"/>
    <w:basedOn w:val="DefaultParagraphFont"/>
    <w:link w:val="PreCode"/>
    <w:rsid w:val="00CA0B7C"/>
    <w:rPr>
      <w:rFonts w:ascii="Courier New" w:hAnsi="Courier New" w:cs="Courier New"/>
      <w:sz w:val="22"/>
      <w:bdr w:val="single" w:sz="12" w:space="0" w:color="auto"/>
    </w:rPr>
  </w:style>
  <w:style w:type="table" w:styleId="GridTable5Dark">
    <w:name w:val="Grid Table 5 Dark"/>
    <w:basedOn w:val="TableNormal"/>
    <w:uiPriority w:val="50"/>
    <w:rsid w:val="003B155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adley%20Willcott\Documents\Custom%20Office%20Templates\ReportExample_v.3.dotx" TargetMode="External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B5323AD63C164E880DE204A0FB1524" ma:contentTypeVersion="9" ma:contentTypeDescription="Create a new document." ma:contentTypeScope="" ma:versionID="e5833e4dfa304946b5cc633e539d88d7">
  <xsd:schema xmlns:xsd="http://www.w3.org/2001/XMLSchema" xmlns:xs="http://www.w3.org/2001/XMLSchema" xmlns:p="http://schemas.microsoft.com/office/2006/metadata/properties" xmlns:ns3="a2b13c42-4946-4d21-958d-48c19862b4de" targetNamespace="http://schemas.microsoft.com/office/2006/metadata/properties" ma:root="true" ma:fieldsID="a74adcb906164ea0c0295663353b7a81" ns3:_="">
    <xsd:import namespace="a2b13c42-4946-4d21-958d-48c19862b4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b13c42-4946-4d21-958d-48c19862b4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19DCE3D-0A13-4435-831D-A4617412696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25694D1-EFAD-4276-9E84-8CA231D753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b13c42-4946-4d21-958d-48c19862b4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DF1C6E9-4E8E-4509-8330-4BE438331A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0791EE2-C3EC-4F52-A061-6D8BABFAA0C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ReportExample_v.3.dotx</Template>
  <TotalTime>249</TotalTime>
  <Pages>23</Pages>
  <Words>626</Words>
  <Characters>3572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Metro TAFE</Company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Willcott</dc:creator>
  <cp:keywords/>
  <dc:description/>
  <cp:lastModifiedBy>Bradley Willcott</cp:lastModifiedBy>
  <cp:revision>11</cp:revision>
  <cp:lastPrinted>2020-07-13T13:21:00Z</cp:lastPrinted>
  <dcterms:created xsi:type="dcterms:W3CDTF">2021-07-29T05:22:00Z</dcterms:created>
  <dcterms:modified xsi:type="dcterms:W3CDTF">2021-07-29T10:02:00Z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0x010100A5B5323AD63C164E880DE204A0FB1524</vt:lpwstr>
  </property>
</Properties>
</file>